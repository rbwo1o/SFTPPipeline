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front and back cover of booklet"/>
      </w:tblPr>
      <w:tblGrid>
        <w:gridCol w:w="6476"/>
        <w:gridCol w:w="804"/>
        <w:gridCol w:w="550"/>
        <w:gridCol w:w="3870"/>
        <w:gridCol w:w="2700"/>
      </w:tblGrid>
      <w:tr w:rsidR="006F6AB0" w14:paraId="5DF26861" w14:textId="77777777" w:rsidTr="006F6AB0">
        <w:trPr>
          <w:trHeight w:hRule="exact" w:val="1890"/>
          <w:jc w:val="center"/>
        </w:trPr>
        <w:tc>
          <w:tcPr>
            <w:tcW w:w="6473" w:type="dxa"/>
            <w:vMerge w:val="restart"/>
          </w:tcPr>
          <w:tbl>
            <w:tblPr>
              <w:tblW w:w="5000" w:type="pct"/>
              <w:jc w:val="center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6246"/>
            </w:tblGrid>
            <w:tr w:rsidR="006F6AB0" w:rsidRPr="00FD154E" w14:paraId="6C5D83EB" w14:textId="77777777" w:rsidTr="006F6AB0">
              <w:trPr>
                <w:trHeight w:hRule="exact" w:val="810"/>
                <w:jc w:val="center"/>
              </w:trPr>
              <w:tc>
                <w:tcPr>
                  <w:tcW w:w="6318" w:type="dxa"/>
                  <w:vMerge w:val="restart"/>
                  <w:tcBorders>
                    <w:bottom w:val="single" w:sz="4" w:space="0" w:color="auto"/>
                  </w:tcBorders>
                </w:tcPr>
                <w:p w14:paraId="7FFF32D2" w14:textId="4750C71C" w:rsidR="006F6AB0" w:rsidRPr="00FD154E" w:rsidRDefault="006F6AB0" w:rsidP="006F6AB0">
                  <w:pPr>
                    <w:pStyle w:val="TOCHeading"/>
                  </w:pPr>
                  <w:bookmarkStart w:id="0" w:name="_Hlk131397682"/>
                  <w:r>
                    <w:t>Table of contents</w:t>
                  </w:r>
                </w:p>
                <w:p w14:paraId="3817FCB6" w14:textId="77777777" w:rsidR="00FA1968" w:rsidRPr="00FA1968" w:rsidRDefault="00FA1968" w:rsidP="00FA1968">
                  <w:pPr>
                    <w:pStyle w:val="TOC1"/>
                  </w:pPr>
                  <w:r w:rsidRPr="00FA1968">
                    <w:t>Launching the Application from Command Line</w:t>
                  </w:r>
                  <w:r w:rsidRPr="00FA1968">
                    <w:tab/>
                    <w:t>3 </w:t>
                  </w:r>
                </w:p>
                <w:p w14:paraId="0B46B075" w14:textId="77777777" w:rsidR="00FA1968" w:rsidRPr="00FA1968" w:rsidRDefault="00FA1968" w:rsidP="00FA1968">
                  <w:pPr>
                    <w:pStyle w:val="TOC1"/>
                  </w:pPr>
                  <w:proofErr w:type="spellStart"/>
                  <w:r w:rsidRPr="00FA1968">
                    <w:t>SFTPPipeline</w:t>
                  </w:r>
                  <w:proofErr w:type="spellEnd"/>
                  <w:r w:rsidRPr="00FA1968">
                    <w:t xml:space="preserve"> Dashboard</w:t>
                  </w:r>
                  <w:r w:rsidRPr="00FA1968">
                    <w:tab/>
                    <w:t>4 </w:t>
                  </w:r>
                </w:p>
                <w:p w14:paraId="31EC1FEB" w14:textId="77777777" w:rsidR="00FA1968" w:rsidRPr="00FA1968" w:rsidRDefault="00FA1968" w:rsidP="00FA1968">
                  <w:pPr>
                    <w:pStyle w:val="TOC1"/>
                  </w:pPr>
                  <w:r w:rsidRPr="00FA1968">
                    <w:t>Active Upload Widget</w:t>
                  </w:r>
                  <w:r w:rsidRPr="00FA1968">
                    <w:tab/>
                    <w:t>5 </w:t>
                  </w:r>
                </w:p>
                <w:p w14:paraId="4A9142AD" w14:textId="77777777" w:rsidR="00FA1968" w:rsidRPr="00FA1968" w:rsidRDefault="00FA1968" w:rsidP="00FA1968">
                  <w:pPr>
                    <w:pStyle w:val="TOC1"/>
                  </w:pPr>
                  <w:r w:rsidRPr="00FA1968">
                    <w:t>Admin Login Widget</w:t>
                  </w:r>
                  <w:r w:rsidRPr="00FA1968">
                    <w:tab/>
                    <w:t>6 </w:t>
                  </w:r>
                </w:p>
                <w:p w14:paraId="41B7CB8D" w14:textId="77777777" w:rsidR="00FA1968" w:rsidRPr="00FA1968" w:rsidRDefault="00FA1968" w:rsidP="00FA1968">
                  <w:pPr>
                    <w:pStyle w:val="TOC1"/>
                  </w:pPr>
                  <w:r w:rsidRPr="00FA1968">
                    <w:t>Object Management:</w:t>
                  </w:r>
                  <w:r w:rsidRPr="00FA1968">
                    <w:tab/>
                    <w:t>7 </w:t>
                  </w:r>
                </w:p>
                <w:p w14:paraId="4308BEDB" w14:textId="163D4E5E" w:rsidR="00FA1968" w:rsidRPr="00FA1968" w:rsidRDefault="00FA1968" w:rsidP="00FA1968">
                  <w:pPr>
                    <w:pStyle w:val="TOC1"/>
                  </w:pPr>
                  <w:proofErr w:type="spellStart"/>
                  <w:r w:rsidRPr="00FA1968">
                    <w:t>QtDesigner</w:t>
                  </w:r>
                  <w:proofErr w:type="spellEnd"/>
                  <w:r w:rsidRPr="00FA1968">
                    <w:t>: Installation</w:t>
                  </w:r>
                  <w:r w:rsidR="0054520D">
                    <w:t xml:space="preserve"> &amp; Main Window</w:t>
                  </w:r>
                  <w:r w:rsidRPr="00FA1968">
                    <w:tab/>
                    <w:t>10 </w:t>
                  </w:r>
                </w:p>
                <w:p w14:paraId="418EC135" w14:textId="3C3BD1D8" w:rsidR="00FA1968" w:rsidRPr="00FA1968" w:rsidRDefault="0054520D" w:rsidP="00FA1968">
                  <w:pPr>
                    <w:pStyle w:val="TOC1"/>
                  </w:pPr>
                  <w:r w:rsidRPr="00FA1968">
                    <w:t>Adding UI Files to the Python Application</w:t>
                  </w:r>
                  <w:r w:rsidR="00FA1968" w:rsidRPr="00FA1968">
                    <w:tab/>
                    <w:t>1</w:t>
                  </w:r>
                  <w:r>
                    <w:t>2</w:t>
                  </w:r>
                  <w:r w:rsidR="00FA1968" w:rsidRPr="00FA1968">
                    <w:t> </w:t>
                  </w:r>
                </w:p>
                <w:p w14:paraId="7A6F5677" w14:textId="77777777" w:rsidR="0054459B" w:rsidRDefault="0054520D" w:rsidP="00FA1968">
                  <w:pPr>
                    <w:pStyle w:val="TOC1"/>
                  </w:pPr>
                  <w:r>
                    <w:t xml:space="preserve">Packaging Into </w:t>
                  </w:r>
                  <w:proofErr w:type="gramStart"/>
                  <w:r>
                    <w:t>An</w:t>
                  </w:r>
                  <w:proofErr w:type="gramEnd"/>
                  <w:r>
                    <w:t xml:space="preserve"> Executable</w:t>
                  </w:r>
                  <w:r w:rsidR="00FA1968" w:rsidRPr="00FA1968">
                    <w:tab/>
                  </w:r>
                  <w:r w:rsidR="00FA1968" w:rsidRPr="0054520D">
                    <w:t>1</w:t>
                  </w:r>
                  <w:r>
                    <w:t>3</w:t>
                  </w:r>
                </w:p>
                <w:p w14:paraId="1C96EC71" w14:textId="0AB9EC5A" w:rsidR="00FA1968" w:rsidRPr="00FA1968" w:rsidRDefault="00FA1968" w:rsidP="00FA1968">
                  <w:pPr>
                    <w:pStyle w:val="TOC1"/>
                  </w:pPr>
                  <w:r w:rsidRPr="00FA1968">
                    <w:t> </w:t>
                  </w:r>
                  <w:r w:rsidR="0054459B">
                    <w:t>Database Schema</w:t>
                  </w:r>
                  <w:r w:rsidR="0054459B" w:rsidRPr="00FA1968">
                    <w:tab/>
                  </w:r>
                  <w:r w:rsidR="0054459B" w:rsidRPr="0054520D">
                    <w:t>1</w:t>
                  </w:r>
                  <w:r w:rsidR="0054459B">
                    <w:t>5</w:t>
                  </w:r>
                </w:p>
                <w:p w14:paraId="5F94D934" w14:textId="7804C0AF" w:rsidR="006F6AB0" w:rsidRPr="00FD154E" w:rsidRDefault="006F6AB0" w:rsidP="006F6AB0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1072" behindDoc="0" locked="0" layoutInCell="1" allowOverlap="1" wp14:anchorId="6960FB46" wp14:editId="3443BD79">
                            <wp:simplePos x="0" y="0"/>
                            <wp:positionH relativeFrom="column">
                              <wp:posOffset>1479992</wp:posOffset>
                            </wp:positionH>
                            <wp:positionV relativeFrom="page">
                              <wp:posOffset>3514477</wp:posOffset>
                            </wp:positionV>
                            <wp:extent cx="2495550" cy="2502535"/>
                            <wp:effectExtent l="0" t="0" r="0" b="0"/>
                            <wp:wrapNone/>
                            <wp:docPr id="729215289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95550" cy="2502535"/>
                                      <a:chOff x="0" y="0"/>
                                      <a:chExt cx="2495550" cy="250253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904077279" name="Picture 1904077279" descr="Icon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135" t="7573" r="9425" b="7916"/>
                                      <a:stretch/>
                                    </pic:blipFill>
                                    <pic:spPr>
                                      <a:xfrm>
                                        <a:off x="0" y="0"/>
                                        <a:ext cx="2495550" cy="2502535"/>
                                      </a:xfrm>
                                      <a:prstGeom prst="flowChartConnector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192792847" name="Flowchart: Connector 1"/>
                                    <wps:cNvSpPr/>
                                    <wps:spPr>
                                      <a:xfrm>
                                        <a:off x="1930401" y="1844306"/>
                                        <a:ext cx="524792" cy="527019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      <w:pict w14:anchorId="7ECAEED9">
                          <v:group id="Group 2" style="position:absolute;margin-left:116.55pt;margin-top:276.75pt;width:196.5pt;height:197.05pt;z-index:251651072;mso-position-vertical-relative:page;mso-width-relative:margin;mso-height-relative:margin" coordsize="24955,25025" o:spid="_x0000_s1026" w14:anchorId="4AADDE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">
                            <v:shapetype id="_x0000_t75" coordsize="21600,21600" filled="f" stroked="f" o:spt="75" o:preferrelative="t" path="m@4@5l@4@11@9@11@9@5xe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gradientshapeok="t" o:connecttype="rect" o:extrusionok="f"/>
                              <o:lock v:ext="edit" aspectratio="t"/>
                            </v:shapetype>
                            <v:shape id="Picture 1904077279" style="position:absolute;width:24955;height:25025;visibility:visible;mso-wrap-style:square" alt="Icon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">
                              <v:imagedata cropleft="5331f" croptop="4963f" cropright="6177f" cropbottom="5188f" o:title="Icon&#10;&#10;Description automatically generated" r:id="rId13"/>
                            </v:shape>
                            <v:shapetype id="_x0000_t120" coordsize="21600,21600" o:spt="120" path="m10800,qx,10800,10800,21600,21600,10800,10800,xe">
                              <v:path textboxrect="3163,3163,18437,18437" gradientshapeok="t" o:connecttype="custom" o:connectlocs="10800,0;3163,3163;0,10800;3163,18437;10800,21600;18437,18437;21600,10800;18437,3163"/>
                            </v:shapetype>
                            <v:shape id="Flowchart: Connector 1" style="position:absolute;left:19304;top:18443;width:5247;height:5270;visibility:visible;mso-wrap-style:square;v-text-anchor:middle" o:spid="_x0000_s1028" filled="f" strokecolor="#99cb38 [3204]" strokeweight="1pt" type="#_x0000_t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">
                              <v:stroke joinstyle="miter"/>
                            </v:shape>
                            <w10:wrap anchory="page"/>
                          </v:group>
                        </w:pict>
                      </mc:Fallback>
                    </mc:AlternateContent>
                  </w:r>
                </w:p>
              </w:tc>
            </w:tr>
            <w:tr w:rsidR="006F6AB0" w:rsidRPr="00FD154E" w14:paraId="7D0570FA" w14:textId="77777777" w:rsidTr="006F6AB0">
              <w:trPr>
                <w:trHeight w:val="871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A9ABB04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337E2B7B" w14:textId="77777777" w:rsidTr="006F6AB0">
              <w:trPr>
                <w:trHeight w:val="1593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4CC0F92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42D77308" w14:textId="77777777" w:rsidTr="006F6AB0">
              <w:trPr>
                <w:trHeight w:hRule="exact" w:val="621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A56E68D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5F525E94" w14:textId="77777777" w:rsidTr="006F6AB0">
              <w:trPr>
                <w:trHeight w:hRule="exact" w:val="2133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E64E281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77B94E46" w14:textId="77777777" w:rsidTr="006F6AB0">
              <w:trPr>
                <w:trHeight w:hRule="exact" w:val="567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76034D4C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6DBA9D57" w14:textId="77777777" w:rsidTr="006F6AB0">
              <w:trPr>
                <w:trHeight w:val="2250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</w:tcBorders>
                </w:tcPr>
                <w:p w14:paraId="1AFCC267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60B04904" w14:textId="77777777" w:rsidTr="006F6AB0">
              <w:trPr>
                <w:trHeight w:hRule="exact" w:val="270"/>
                <w:jc w:val="center"/>
              </w:trPr>
              <w:tc>
                <w:tcPr>
                  <w:tcW w:w="6318" w:type="dxa"/>
                </w:tcPr>
                <w:p w14:paraId="2B330E17" w14:textId="61AB1C75" w:rsidR="006F6AB0" w:rsidRPr="00FD154E" w:rsidRDefault="006F6AB0" w:rsidP="006F6AB0">
                  <w:pPr>
                    <w:pStyle w:val="NoSpacing"/>
                    <w:rPr>
                      <w:rStyle w:val="PageNumber"/>
                    </w:rPr>
                  </w:pPr>
                </w:p>
              </w:tc>
            </w:tr>
          </w:tbl>
          <w:p w14:paraId="293E34D4" w14:textId="328173D4" w:rsidR="006F6AB0" w:rsidRPr="00882D09" w:rsidRDefault="006F6AB0" w:rsidP="006F6AB0">
            <w:pPr>
              <w:rPr>
                <w:sz w:val="28"/>
                <w:szCs w:val="28"/>
              </w:rPr>
            </w:pPr>
          </w:p>
        </w:tc>
        <w:tc>
          <w:tcPr>
            <w:tcW w:w="804" w:type="dxa"/>
          </w:tcPr>
          <w:p w14:paraId="527D749E" w14:textId="77777777" w:rsidR="006F6AB0" w:rsidRDefault="006F6AB0" w:rsidP="006F6AB0"/>
        </w:tc>
        <w:tc>
          <w:tcPr>
            <w:tcW w:w="550" w:type="dxa"/>
          </w:tcPr>
          <w:p w14:paraId="31EFB5CE" w14:textId="77777777" w:rsidR="006F6AB0" w:rsidRDefault="006F6AB0" w:rsidP="006F6AB0"/>
        </w:tc>
        <w:tc>
          <w:tcPr>
            <w:tcW w:w="3869" w:type="dxa"/>
            <w:vAlign w:val="center"/>
          </w:tcPr>
          <w:p w14:paraId="541E6299" w14:textId="7659A79F" w:rsidR="006F6AB0" w:rsidRPr="00513B19" w:rsidRDefault="006F6AB0" w:rsidP="006F6AB0">
            <w:pPr>
              <w:pStyle w:val="Title"/>
            </w:pPr>
            <w:r>
              <w:t>SFTP Pipeline User Guide</w:t>
            </w:r>
          </w:p>
        </w:tc>
        <w:tc>
          <w:tcPr>
            <w:tcW w:w="2699" w:type="dxa"/>
            <w:vAlign w:val="center"/>
          </w:tcPr>
          <w:p w14:paraId="2CB95B5A" w14:textId="5BC9CDA6" w:rsidR="006F6AB0" w:rsidRPr="00513B19" w:rsidRDefault="006F6AB0" w:rsidP="006F6AB0">
            <w:pPr>
              <w:pStyle w:val="Title"/>
            </w:pPr>
          </w:p>
        </w:tc>
      </w:tr>
      <w:tr w:rsidR="006F6AB0" w14:paraId="64A07F48" w14:textId="77777777" w:rsidTr="006F6AB0">
        <w:trPr>
          <w:trHeight w:val="5310"/>
          <w:jc w:val="center"/>
        </w:trPr>
        <w:tc>
          <w:tcPr>
            <w:tcW w:w="6473" w:type="dxa"/>
            <w:vMerge/>
          </w:tcPr>
          <w:p w14:paraId="379B4587" w14:textId="77777777" w:rsidR="006F6AB0" w:rsidRPr="00827DA6" w:rsidRDefault="006F6AB0" w:rsidP="006F6AB0">
            <w:pPr>
              <w:rPr>
                <w:color w:val="E2DFCC" w:themeColor="background2"/>
              </w:rPr>
            </w:pPr>
          </w:p>
        </w:tc>
        <w:tc>
          <w:tcPr>
            <w:tcW w:w="804" w:type="dxa"/>
            <w:vMerge w:val="restart"/>
          </w:tcPr>
          <w:p w14:paraId="5AC72249" w14:textId="52EFD8CF" w:rsidR="006F6AB0" w:rsidRDefault="006F6AB0" w:rsidP="006F6AB0">
            <w:pPr>
              <w:pStyle w:val="NoSpacing"/>
            </w:pPr>
          </w:p>
        </w:tc>
        <w:tc>
          <w:tcPr>
            <w:tcW w:w="550" w:type="dxa"/>
            <w:vMerge w:val="restart"/>
          </w:tcPr>
          <w:p w14:paraId="247B26FC" w14:textId="53BE241B" w:rsidR="006F6AB0" w:rsidRDefault="006F6AB0" w:rsidP="006F6AB0">
            <w:pPr>
              <w:pStyle w:val="NoSpacing"/>
            </w:pPr>
          </w:p>
        </w:tc>
        <w:tc>
          <w:tcPr>
            <w:tcW w:w="6568" w:type="dxa"/>
            <w:gridSpan w:val="2"/>
            <w:vAlign w:val="center"/>
          </w:tcPr>
          <w:p w14:paraId="23934A92" w14:textId="6EE16C03" w:rsidR="006F6AB0" w:rsidRDefault="006F6AB0" w:rsidP="006F6AB0">
            <w:pPr>
              <w:pStyle w:val="Subtitl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1" allowOverlap="1" wp14:anchorId="10C0DE50" wp14:editId="00D98804">
                      <wp:simplePos x="0" y="0"/>
                      <wp:positionH relativeFrom="column">
                        <wp:posOffset>479425</wp:posOffset>
                      </wp:positionH>
                      <wp:positionV relativeFrom="page">
                        <wp:posOffset>333375</wp:posOffset>
                      </wp:positionV>
                      <wp:extent cx="3081528" cy="3108960"/>
                      <wp:effectExtent l="0" t="0" r="5080" b="0"/>
                      <wp:wrapNone/>
                      <wp:docPr id="500607846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81528" cy="3108960"/>
                                <a:chOff x="-29846" y="612276"/>
                                <a:chExt cx="3038476" cy="3108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86379404" name="Picture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22252" t="4213" r="8412" b="2371"/>
                                <a:stretch/>
                              </pic:blipFill>
                              <pic:spPr>
                                <a:xfrm>
                                  <a:off x="0" y="628153"/>
                                  <a:ext cx="3008630" cy="3059430"/>
                                </a:xfrm>
                                <a:prstGeom prst="flowChartConnector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013950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alphaModFix amt="35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9846" y="612276"/>
                                  <a:ext cx="3038475" cy="3108960"/>
                                </a:xfrm>
                                <a:prstGeom prst="flowChartConnector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7D88A14">
                    <v:group id="Group 5" style="position:absolute;margin-left:37.75pt;margin-top:26.25pt;width:242.65pt;height:244.8pt;z-index:251646976;mso-position-vertical-relative:page;mso-width-relative:margin;mso-height-relative:margin" coordsize="30384,31089" coordorigin="-298,6122" o:spid="_x0000_s1026" w14:anchorId="16C43D0C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">
                      <v:shape id="Picture 4" style="position:absolute;top:6281;width:30086;height:3059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">
                        <v:imagedata cropleft="14583f" croptop="2761f" cropright="5513f" cropbottom="1554f" o:title="" r:id="rId16"/>
                      </v:shape>
                      <v:shape id="Picture 1" style="position:absolute;left:-298;top:6122;width:30384;height:3109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">
                        <v:imagedata o:title="" r:id="rId17"/>
                      </v:shape>
                      <w10:wrap anchory="page"/>
                      <w10:anchorlock/>
                    </v:group>
                  </w:pict>
                </mc:Fallback>
              </mc:AlternateContent>
            </w:r>
          </w:p>
        </w:tc>
      </w:tr>
      <w:tr w:rsidR="006F6AB0" w14:paraId="7DC6617F" w14:textId="77777777" w:rsidTr="006F6AB0">
        <w:trPr>
          <w:trHeight w:val="2016"/>
          <w:jc w:val="center"/>
        </w:trPr>
        <w:tc>
          <w:tcPr>
            <w:tcW w:w="6473" w:type="dxa"/>
            <w:vMerge/>
          </w:tcPr>
          <w:p w14:paraId="0DD79605" w14:textId="77777777" w:rsidR="006F6AB0" w:rsidRDefault="006F6AB0" w:rsidP="006F6AB0"/>
        </w:tc>
        <w:tc>
          <w:tcPr>
            <w:tcW w:w="804" w:type="dxa"/>
            <w:vMerge/>
            <w:tcBorders>
              <w:bottom w:val="nil"/>
            </w:tcBorders>
          </w:tcPr>
          <w:p w14:paraId="22A2F065" w14:textId="77777777" w:rsidR="006F6AB0" w:rsidRDefault="006F6AB0" w:rsidP="006F6AB0">
            <w:pPr>
              <w:pStyle w:val="NoSpacing"/>
            </w:pPr>
          </w:p>
        </w:tc>
        <w:tc>
          <w:tcPr>
            <w:tcW w:w="550" w:type="dxa"/>
            <w:vMerge/>
            <w:tcBorders>
              <w:bottom w:val="nil"/>
            </w:tcBorders>
          </w:tcPr>
          <w:p w14:paraId="5FED1D78" w14:textId="77777777" w:rsidR="006F6AB0" w:rsidRDefault="006F6AB0" w:rsidP="006F6AB0">
            <w:pPr>
              <w:pStyle w:val="NoSpacing"/>
            </w:pPr>
          </w:p>
        </w:tc>
        <w:tc>
          <w:tcPr>
            <w:tcW w:w="6568" w:type="dxa"/>
            <w:gridSpan w:val="2"/>
          </w:tcPr>
          <w:p w14:paraId="26906913" w14:textId="004D74A2" w:rsidR="006F6AB0" w:rsidRPr="00882D09" w:rsidRDefault="006F6AB0" w:rsidP="006F6AB0">
            <w:pPr>
              <w:pStyle w:val="Organization"/>
              <w:rPr>
                <w:sz w:val="52"/>
                <w:szCs w:val="52"/>
              </w:rPr>
            </w:pPr>
            <w:r w:rsidRPr="00882D09">
              <w:rPr>
                <w:sz w:val="52"/>
                <w:szCs w:val="52"/>
              </w:rPr>
              <w:t>Urban Science</w:t>
            </w:r>
          </w:p>
          <w:p w14:paraId="0D1BC7A3" w14:textId="0232EB04" w:rsidR="006F6AB0" w:rsidRPr="00513B19" w:rsidRDefault="006F6AB0" w:rsidP="006F6AB0">
            <w:pPr>
              <w:pStyle w:val="Organization"/>
            </w:pPr>
          </w:p>
        </w:tc>
      </w:tr>
      <w:bookmarkEnd w:id="0"/>
    </w:tbl>
    <w:p w14:paraId="3E974890" w14:textId="77777777" w:rsidR="0073157D" w:rsidRDefault="0073157D">
      <w:r>
        <w:br w:type="page"/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2"/>
        <w:gridCol w:w="882"/>
        <w:gridCol w:w="514"/>
        <w:gridCol w:w="2203"/>
        <w:gridCol w:w="4479"/>
      </w:tblGrid>
      <w:tr w:rsidR="006F6AB0" w14:paraId="70394D5C" w14:textId="77777777" w:rsidTr="006F6AB0">
        <w:trPr>
          <w:trHeight w:hRule="exact" w:val="810"/>
          <w:jc w:val="center"/>
        </w:trPr>
        <w:tc>
          <w:tcPr>
            <w:tcW w:w="63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5000" w:type="pct"/>
              <w:jc w:val="center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2010"/>
              <w:gridCol w:w="4062"/>
            </w:tblGrid>
            <w:tr w:rsidR="006F6AB0" w:rsidRPr="004E6E9B" w14:paraId="2B967646" w14:textId="77777777" w:rsidTr="0024063B">
              <w:trPr>
                <w:trHeight w:hRule="exact" w:val="810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2DFD73" w14:textId="631C33CF" w:rsidR="006F6AB0" w:rsidRPr="006F6AB0" w:rsidRDefault="006F6AB0" w:rsidP="006F6AB0">
                  <w:pPr>
                    <w:pStyle w:val="Heading1"/>
                    <w:tabs>
                      <w:tab w:val="left" w:pos="3731"/>
                    </w:tabs>
                    <w:jc w:val="center"/>
                    <w:rPr>
                      <w:bCs/>
                      <w:color w:val="000000" w:themeColor="text1"/>
                      <w:szCs w:val="32"/>
                    </w:rPr>
                  </w:pPr>
                  <w:bookmarkStart w:id="1" w:name="_Hlk131233185"/>
                  <w:bookmarkStart w:id="2" w:name="_Hlk131233197"/>
                  <w:r w:rsidRPr="006F6AB0">
                    <w:rPr>
                      <w:bCs/>
                      <w:color w:val="000000" w:themeColor="text1"/>
                      <w:szCs w:val="32"/>
                    </w:rPr>
                    <w:lastRenderedPageBreak/>
                    <w:t>Extra Functionality</w:t>
                  </w:r>
                </w:p>
                <w:p w14:paraId="1D60F4A7" w14:textId="77777777" w:rsidR="006F6AB0" w:rsidRPr="004E6E9B" w:rsidRDefault="006F6AB0" w:rsidP="006F6AB0">
                  <w:pPr>
                    <w:pStyle w:val="Heading2"/>
                  </w:pPr>
                </w:p>
              </w:tc>
            </w:tr>
            <w:tr w:rsidR="006F6AB0" w:rsidRPr="004E6E9B" w14:paraId="3D91F9B8" w14:textId="77777777" w:rsidTr="0024063B">
              <w:trPr>
                <w:trHeight w:val="441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441978" w14:textId="40CEF3AE" w:rsidR="006F6AB0" w:rsidRPr="004E267A" w:rsidRDefault="004E267A" w:rsidP="004E267A">
                  <w:pPr>
                    <w:pStyle w:val="Heading2"/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Q</w:t>
                  </w:r>
                  <w:r w:rsidR="00BC3495"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t</w:t>
                  </w:r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Designer</w:t>
                  </w:r>
                  <w:proofErr w:type="spellEnd"/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 xml:space="preserve"> | Pyuic5</w:t>
                  </w:r>
                </w:p>
              </w:tc>
            </w:tr>
            <w:tr w:rsidR="006F6AB0" w:rsidRPr="004E6E9B" w14:paraId="4F52FB98" w14:textId="77777777" w:rsidTr="0024063B">
              <w:trPr>
                <w:trHeight w:val="1593"/>
                <w:jc w:val="center"/>
              </w:trPr>
              <w:tc>
                <w:tcPr>
                  <w:tcW w:w="2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25DB9E" w14:textId="77777777" w:rsidR="006F6AB0" w:rsidRPr="004E6E9B" w:rsidRDefault="006F6AB0" w:rsidP="006F6AB0">
                  <w:pPr>
                    <w:pStyle w:val="NoSpacing"/>
                  </w:pPr>
                  <w:r w:rsidRPr="004E6E9B"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7BB9131" wp14:editId="61BDBC3F">
                            <wp:extent cx="1163955" cy="1261110"/>
                            <wp:effectExtent l="0" t="0" r="17145" b="15240"/>
                            <wp:docPr id="1777553944" name="Group 1777553944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63955" cy="1261110"/>
                                      <a:chOff x="0" y="0"/>
                                      <a:chExt cx="1164365" cy="1261185"/>
                                    </a:xfrm>
                                  </wpg:grpSpPr>
                                  <wps:wsp>
                                    <wps:cNvPr id="81466828" name="Oval 81466828" descr="Worker at laptop"/>
                                    <wps:cNvSpPr/>
                                    <wps:spPr>
                                      <a:xfrm>
                                        <a:off x="64545" y="161365"/>
                                        <a:ext cx="1099820" cy="1099820"/>
                                      </a:xfrm>
                                      <a:prstGeom prst="ellipse">
                                        <a:avLst/>
                                      </a:prstGeom>
                                      <a:blipFill>
                                        <a:blip r:embed="rId18"/>
                                        <a:srcRect/>
                                        <a:stretch>
                                          <a:fillRect l="-3230" t="-2816" r="1662" b="-18927"/>
                                        </a:stretch>
                                      </a:blipFill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9688212" name="Oval 229688212"/>
                                    <wps:cNvSpPr/>
                                    <wps:spPr>
                                      <a:xfrm>
                                        <a:off x="0" y="0"/>
                                        <a:ext cx="516367" cy="51636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77312687" name="Oval 1077312687"/>
                                    <wps:cNvSpPr/>
                                    <wps:spPr>
                                      <a:xfrm>
                                        <a:off x="946673" y="1043492"/>
                                        <a:ext cx="172010" cy="1720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      <w:pict w14:anchorId="6C794EC9">
                          <v:group id="Group 1777553944" style="width:91.65pt;height:99.3pt;mso-position-horizontal-relative:char;mso-position-vertical-relative:line" alt="&quot;&quot;" coordsize="11643,12611" o:spid="_x0000_s1026" w14:anchorId="68B6FAB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">
                            <v:oval id="Oval 81466828" style="position:absolute;left:645;top:1613;width:10998;height:10998;visibility:visible;mso-wrap-style:square;v-text-anchor:middle" alt="Worker at laptop" o:spid="_x0000_s1027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">
                              <v:fill type="frame" o:title="Worker at laptop" recolor="t" rotate="t" r:id="rId19"/>
                              <v:stroke joinstyle="miter"/>
                            </v:oval>
                            <v:oval id="Oval 229688212" style="position:absolute;width:5163;height:5163;visibility:visible;mso-wrap-style:square;v-text-anchor:middle" o:spid="_x0000_s102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">
                              <v:stroke joinstyle="miter"/>
                            </v:oval>
                            <v:oval id="Oval 1077312687" style="position:absolute;left:9466;top:10434;width:1720;height:1721;visibility:visible;mso-wrap-style:square;v-text-anchor:middle" o:spid="_x0000_s1029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">
                              <v:stroke joinstyle="miter"/>
                            </v:oval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77A7123" w14:textId="73A2E042" w:rsidR="006F6AB0" w:rsidRPr="007C48C5" w:rsidRDefault="00A048FC" w:rsidP="004E267A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QtDesigner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 w:rsidR="004E267A" w:rsidRPr="007C48C5">
                    <w:rPr>
                      <w:sz w:val="24"/>
                      <w:szCs w:val="24"/>
                    </w:rPr>
                    <w:t>.</w:t>
                  </w:r>
                  <w:proofErr w:type="spellStart"/>
                  <w:r w:rsidR="004E267A" w:rsidRPr="007C48C5">
                    <w:rPr>
                      <w:sz w:val="24"/>
                      <w:szCs w:val="24"/>
                    </w:rPr>
                    <w:t>ui</w:t>
                  </w:r>
                  <w:proofErr w:type="spellEnd"/>
                  <w:r w:rsidR="004E267A" w:rsidRPr="007C48C5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can be loaded directly by the </w:t>
                  </w:r>
                  <w:r w:rsidR="003C5B9D">
                    <w:rPr>
                      <w:sz w:val="24"/>
                      <w:szCs w:val="24"/>
                    </w:rPr>
                    <w:t>constructor or</w:t>
                  </w:r>
                  <w:r>
                    <w:rPr>
                      <w:sz w:val="24"/>
                      <w:szCs w:val="24"/>
                    </w:rPr>
                    <w:t xml:space="preserve"> converted</w:t>
                  </w:r>
                  <w:r w:rsidR="004E267A" w:rsidRPr="007C48C5">
                    <w:rPr>
                      <w:sz w:val="24"/>
                      <w:szCs w:val="24"/>
                    </w:rPr>
                    <w:t xml:space="preserve"> to .</w:t>
                  </w:r>
                  <w:proofErr w:type="spellStart"/>
                  <w:r w:rsidR="004E267A" w:rsidRPr="007C48C5">
                    <w:rPr>
                      <w:sz w:val="24"/>
                      <w:szCs w:val="24"/>
                    </w:rPr>
                    <w:t>py</w:t>
                  </w:r>
                  <w:proofErr w:type="spellEnd"/>
                  <w:r w:rsidR="004E267A" w:rsidRPr="007C48C5">
                    <w:rPr>
                      <w:sz w:val="24"/>
                      <w:szCs w:val="24"/>
                    </w:rPr>
                    <w:t xml:space="preserve"> files using the following command</w:t>
                  </w:r>
                  <w:r>
                    <w:rPr>
                      <w:sz w:val="24"/>
                      <w:szCs w:val="24"/>
                    </w:rPr>
                    <w:t xml:space="preserve">, as discussed in the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pyuic5</w:t>
                  </w:r>
                  <w:r>
                    <w:rPr>
                      <w:sz w:val="24"/>
                      <w:szCs w:val="24"/>
                    </w:rPr>
                    <w:t xml:space="preserve"> section</w:t>
                  </w:r>
                  <w:r w:rsidR="004E267A" w:rsidRPr="007C48C5">
                    <w:rPr>
                      <w:sz w:val="24"/>
                      <w:szCs w:val="24"/>
                    </w:rPr>
                    <w:t>:</w:t>
                  </w:r>
                  <w:r w:rsidR="004E267A" w:rsidRPr="007C48C5">
                    <w:rPr>
                      <w:sz w:val="24"/>
                      <w:szCs w:val="24"/>
                    </w:rPr>
                    <w:br/>
                  </w:r>
                  <w:r w:rsidR="004E267A" w:rsidRPr="007C48C5">
                    <w:rPr>
                      <w:i/>
                      <w:iCs/>
                      <w:sz w:val="22"/>
                      <w:szCs w:val="22"/>
                    </w:rPr>
                    <w:t xml:space="preserve">pyuic5 -x </w:t>
                  </w:r>
                  <w:proofErr w:type="spellStart"/>
                  <w:r w:rsidR="004E267A" w:rsidRPr="007C48C5">
                    <w:rPr>
                      <w:i/>
                      <w:iCs/>
                      <w:sz w:val="22"/>
                      <w:szCs w:val="22"/>
                    </w:rPr>
                    <w:t>example.ui</w:t>
                  </w:r>
                  <w:proofErr w:type="spellEnd"/>
                  <w:r w:rsidR="004E267A" w:rsidRPr="007C48C5">
                    <w:rPr>
                      <w:i/>
                      <w:iCs/>
                      <w:sz w:val="22"/>
                      <w:szCs w:val="22"/>
                    </w:rPr>
                    <w:t xml:space="preserve"> -o example.py</w:t>
                  </w:r>
                </w:p>
              </w:tc>
            </w:tr>
            <w:tr w:rsidR="006F6AB0" w:rsidRPr="004E6E9B" w14:paraId="11C13C99" w14:textId="77777777" w:rsidTr="0024063B">
              <w:trPr>
                <w:trHeight w:hRule="exact" w:val="621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8AD2AE" w14:textId="380FB11B" w:rsidR="006F6AB0" w:rsidRPr="004E6E9B" w:rsidRDefault="00BC3495" w:rsidP="006F6AB0">
                  <w:pPr>
                    <w:pStyle w:val="Heading2"/>
                  </w:pPr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PyQt5-tools</w:t>
                  </w:r>
                </w:p>
              </w:tc>
            </w:tr>
            <w:tr w:rsidR="006F6AB0" w:rsidRPr="004E6E9B" w14:paraId="11BBA5DD" w14:textId="77777777" w:rsidTr="0024063B">
              <w:trPr>
                <w:trHeight w:hRule="exact" w:val="2133"/>
                <w:jc w:val="center"/>
              </w:trPr>
              <w:tc>
                <w:tcPr>
                  <w:tcW w:w="2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3E75D3" w14:textId="77777777" w:rsidR="006F6AB0" w:rsidRPr="004E6E9B" w:rsidRDefault="006F6AB0" w:rsidP="006F6AB0">
                  <w:pPr>
                    <w:pStyle w:val="NoSpacing"/>
                  </w:pPr>
                  <w:r w:rsidRPr="004E6E9B"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6EBA69C" wp14:editId="596393D3">
                            <wp:extent cx="1163955" cy="1261110"/>
                            <wp:effectExtent l="0" t="0" r="17145" b="15240"/>
                            <wp:docPr id="612207854" name="Group 612207854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63955" cy="1261110"/>
                                      <a:chOff x="0" y="0"/>
                                      <a:chExt cx="1164365" cy="1261185"/>
                                    </a:xfrm>
                                  </wpg:grpSpPr>
                                  <wps:wsp>
                                    <wps:cNvPr id="1389276301" name="Oval 1389276301" descr="IT lab"/>
                                    <wps:cNvSpPr/>
                                    <wps:spPr>
                                      <a:xfrm>
                                        <a:off x="64545" y="161365"/>
                                        <a:ext cx="1099820" cy="1099820"/>
                                      </a:xfrm>
                                      <a:prstGeom prst="ellipse">
                                        <a:avLst/>
                                      </a:prstGeom>
                                      <a:blipFill>
                                        <a:blip r:embed="rId20"/>
                                        <a:srcRect/>
                                        <a:stretch>
                                          <a:fillRect l="-3230" t="-2816" r="1662" b="-18927"/>
                                        </a:stretch>
                                      </a:blipFill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19271169" name="Oval 919271169"/>
                                    <wps:cNvSpPr/>
                                    <wps:spPr>
                                      <a:xfrm>
                                        <a:off x="0" y="0"/>
                                        <a:ext cx="516367" cy="51636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0124689" name="Oval 370124689"/>
                                    <wps:cNvSpPr/>
                                    <wps:spPr>
                                      <a:xfrm>
                                        <a:off x="946673" y="1043492"/>
                                        <a:ext cx="172010" cy="1720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      <w:pict w14:anchorId="7A503C9F">
                          <v:group id="Group 612207854" style="width:91.65pt;height:99.3pt;mso-position-horizontal-relative:char;mso-position-vertical-relative:line" alt="&quot;&quot;" coordsize="11643,12611" o:spid="_x0000_s1026" w14:anchorId="5A440A4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">
                            <v:oval id="Oval 1389276301" style="position:absolute;left:645;top:1613;width:10998;height:10998;visibility:visible;mso-wrap-style:square;v-text-anchor:middle" alt="IT lab" o:spid="_x0000_s1027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">
                              <v:fill type="frame" o:title="IT lab" recolor="t" rotate="t" r:id="rId21"/>
                              <v:stroke joinstyle="miter"/>
                            </v:oval>
                            <v:oval id="Oval 919271169" style="position:absolute;width:5163;height:5163;visibility:visible;mso-wrap-style:square;v-text-anchor:middle" o:spid="_x0000_s102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">
                              <v:stroke joinstyle="miter"/>
                            </v:oval>
                            <v:oval id="Oval 370124689" style="position:absolute;left:9466;top:10434;width:1720;height:1721;visibility:visible;mso-wrap-style:square;v-text-anchor:middle" o:spid="_x0000_s1029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">
                              <v:stroke joinstyle="miter"/>
                            </v:oval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03AFAFE" w14:textId="75251C31" w:rsidR="006F6AB0" w:rsidRPr="007C48C5" w:rsidRDefault="00BC3495" w:rsidP="006F6AB0">
                  <w:pPr>
                    <w:rPr>
                      <w:sz w:val="24"/>
                      <w:szCs w:val="24"/>
                    </w:rPr>
                  </w:pPr>
                  <w:r w:rsidRPr="007C48C5">
                    <w:rPr>
                      <w:sz w:val="24"/>
                      <w:szCs w:val="24"/>
                    </w:rPr>
                    <w:t xml:space="preserve">Contains </w:t>
                  </w:r>
                  <w:proofErr w:type="spellStart"/>
                  <w:r w:rsidRPr="007C48C5">
                    <w:rPr>
                      <w:sz w:val="24"/>
                      <w:szCs w:val="24"/>
                    </w:rPr>
                    <w:t>QtDesigner</w:t>
                  </w:r>
                  <w:proofErr w:type="spellEnd"/>
                  <w:r w:rsidRPr="007C48C5">
                    <w:rPr>
                      <w:sz w:val="24"/>
                      <w:szCs w:val="24"/>
                    </w:rPr>
                    <w:t xml:space="preserve">. Install </w:t>
                  </w:r>
                  <w:r w:rsidR="006550CF" w:rsidRPr="007C48C5">
                    <w:rPr>
                      <w:sz w:val="24"/>
                      <w:szCs w:val="24"/>
                    </w:rPr>
                    <w:t>with</w:t>
                  </w:r>
                  <w:r w:rsidRPr="007C48C5">
                    <w:rPr>
                      <w:sz w:val="24"/>
                      <w:szCs w:val="24"/>
                    </w:rPr>
                    <w:t>:</w:t>
                  </w:r>
                  <w:r w:rsidRPr="007C48C5">
                    <w:rPr>
                      <w:sz w:val="24"/>
                      <w:szCs w:val="24"/>
                    </w:rPr>
                    <w:br/>
                  </w:r>
                  <w:r w:rsidRPr="007C48C5">
                    <w:rPr>
                      <w:i/>
                      <w:iCs/>
                      <w:sz w:val="22"/>
                      <w:szCs w:val="22"/>
                    </w:rPr>
                    <w:t>pip install pyqt5-tools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br/>
                  </w:r>
                  <w:r w:rsidR="006550CF" w:rsidRPr="007C48C5">
                    <w:rPr>
                      <w:sz w:val="24"/>
                      <w:szCs w:val="24"/>
                    </w:rPr>
                    <w:t>Located in your python folder:</w:t>
                  </w:r>
                  <w:r w:rsidR="003C588E" w:rsidRPr="007C48C5">
                    <w:rPr>
                      <w:sz w:val="24"/>
                      <w:szCs w:val="24"/>
                    </w:rPr>
                    <w:br/>
                  </w:r>
                  <w:r w:rsidR="00A96DA6" w:rsidRPr="007C48C5">
                    <w:rPr>
                      <w:i/>
                      <w:iCs/>
                      <w:sz w:val="24"/>
                      <w:szCs w:val="24"/>
                    </w:rPr>
                    <w:t>[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py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>thon</w:t>
                  </w:r>
                  <w:r w:rsidR="00874F7D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>folder</w:t>
                  </w:r>
                  <w:r w:rsidR="00A96DA6" w:rsidRPr="007C48C5">
                    <w:rPr>
                      <w:i/>
                      <w:iCs/>
                      <w:sz w:val="24"/>
                      <w:szCs w:val="24"/>
                    </w:rPr>
                    <w:t>]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/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Lib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/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site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>-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packages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/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t>qt5_</w:t>
                  </w:r>
                  <w:r w:rsidR="003C588E" w:rsidRPr="007C48C5">
                    <w:rPr>
                      <w:i/>
                      <w:iCs/>
                      <w:sz w:val="22"/>
                      <w:szCs w:val="22"/>
                    </w:rPr>
                    <w:t xml:space="preserve">applications 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t>/</w:t>
                  </w:r>
                  <w:r w:rsidR="003C588E" w:rsidRPr="007C48C5">
                    <w:rPr>
                      <w:i/>
                      <w:iCs/>
                      <w:sz w:val="22"/>
                      <w:szCs w:val="22"/>
                    </w:rPr>
                    <w:t xml:space="preserve"> Qt / bin/ 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t>designer</w:t>
                  </w:r>
                  <w:r w:rsidR="00110775" w:rsidRPr="007C48C5">
                    <w:rPr>
                      <w:i/>
                      <w:iCs/>
                      <w:sz w:val="22"/>
                      <w:szCs w:val="22"/>
                    </w:rPr>
                    <w:t>.exe</w:t>
                  </w:r>
                </w:p>
              </w:tc>
            </w:tr>
            <w:tr w:rsidR="006F6AB0" w:rsidRPr="004E6E9B" w14:paraId="570ECF1E" w14:textId="77777777" w:rsidTr="0024063B">
              <w:trPr>
                <w:trHeight w:hRule="exact" w:val="567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D6BC9D" w14:textId="4A4F17B6" w:rsidR="006F6AB0" w:rsidRPr="004E267A" w:rsidRDefault="009F6A93" w:rsidP="006F6AB0">
                  <w:pPr>
                    <w:pStyle w:val="Heading2"/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PyInstaller</w:t>
                  </w:r>
                  <w:proofErr w:type="spellEnd"/>
                </w:p>
              </w:tc>
            </w:tr>
            <w:tr w:rsidR="006F6AB0" w:rsidRPr="004E6E9B" w14:paraId="6060C8CA" w14:textId="77777777" w:rsidTr="0024063B">
              <w:trPr>
                <w:trHeight w:val="2250"/>
                <w:jc w:val="center"/>
              </w:trPr>
              <w:tc>
                <w:tcPr>
                  <w:tcW w:w="2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2C83F1" w14:textId="77777777" w:rsidR="006F6AB0" w:rsidRPr="004E6E9B" w:rsidRDefault="006F6AB0" w:rsidP="006F6AB0">
                  <w:pPr>
                    <w:pStyle w:val="NoSpacing"/>
                  </w:pPr>
                  <w:r w:rsidRPr="004E6E9B"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C2AE7BB" wp14:editId="7508E837">
                            <wp:extent cx="1163955" cy="1261110"/>
                            <wp:effectExtent l="0" t="0" r="17145" b="15240"/>
                            <wp:docPr id="595543777" name="Group 595543777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63955" cy="1261110"/>
                                      <a:chOff x="0" y="0"/>
                                      <a:chExt cx="1164365" cy="1261185"/>
                                    </a:xfrm>
                                  </wpg:grpSpPr>
                                  <wps:wsp>
                                    <wps:cNvPr id="1303654924" name="Oval 1303654924" descr="code"/>
                                    <wps:cNvSpPr/>
                                    <wps:spPr>
                                      <a:xfrm>
                                        <a:off x="64545" y="161365"/>
                                        <a:ext cx="1099820" cy="1099820"/>
                                      </a:xfrm>
                                      <a:prstGeom prst="ellipse">
                                        <a:avLst/>
                                      </a:prstGeom>
                                      <a:blipFill>
                                        <a:blip r:embed="rId22"/>
                                        <a:srcRect/>
                                        <a:stretch>
                                          <a:fillRect l="-3230" t="-2816" r="1662" b="-18927"/>
                                        </a:stretch>
                                      </a:blipFill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54074807" name="Oval 1454074807"/>
                                    <wps:cNvSpPr/>
                                    <wps:spPr>
                                      <a:xfrm>
                                        <a:off x="0" y="0"/>
                                        <a:ext cx="516367" cy="51636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618175" name="Oval 362618175"/>
                                    <wps:cNvSpPr/>
                                    <wps:spPr>
                                      <a:xfrm>
                                        <a:off x="946673" y="1043492"/>
                                        <a:ext cx="172010" cy="1720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      <w:pict w14:anchorId="1227FF98">
                          <v:group id="Group 595543777" style="width:91.65pt;height:99.3pt;mso-position-horizontal-relative:char;mso-position-vertical-relative:line" alt="&quot;&quot;" coordsize="11643,12611" o:spid="_x0000_s1026" w14:anchorId="7A8D576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">
                            <v:oval id="Oval 1303654924" style="position:absolute;left:645;top:1613;width:10998;height:10998;visibility:visible;mso-wrap-style:square;v-text-anchor:middle" alt="code" o:spid="_x0000_s1027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">
                              <v:fill type="frame" o:title="code" recolor="t" rotate="t" r:id="rId23"/>
                              <v:stroke joinstyle="miter"/>
                            </v:oval>
                            <v:oval id="Oval 1454074807" style="position:absolute;width:5163;height:5163;visibility:visible;mso-wrap-style:square;v-text-anchor:middle" o:spid="_x0000_s102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">
                              <v:stroke joinstyle="miter"/>
                            </v:oval>
                            <v:oval id="Oval 362618175" style="position:absolute;left:9466;top:10434;width:1720;height:1721;visibility:visible;mso-wrap-style:square;v-text-anchor:middle" o:spid="_x0000_s1029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">
                              <v:stroke joinstyle="miter"/>
                            </v:oval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CEB0C8" w14:textId="39CA5024" w:rsidR="006F6AB0" w:rsidRPr="009F6A93" w:rsidRDefault="009F6A93" w:rsidP="004E267A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Allows packaging the SFTP tool into a single executable. Install with:</w:t>
                  </w:r>
                  <w:r>
                    <w:rPr>
                      <w:sz w:val="28"/>
                      <w:szCs w:val="28"/>
                    </w:rPr>
                    <w:br/>
                  </w:r>
                  <w:r>
                    <w:rPr>
                      <w:i/>
                      <w:iCs/>
                      <w:sz w:val="28"/>
                      <w:szCs w:val="28"/>
                    </w:rPr>
                    <w:t xml:space="preserve">pip install </w:t>
                  </w:r>
                  <w:proofErr w:type="spellStart"/>
                  <w:r>
                    <w:rPr>
                      <w:i/>
                      <w:iCs/>
                      <w:sz w:val="28"/>
                      <w:szCs w:val="28"/>
                    </w:rPr>
                    <w:t>pyinstaller</w:t>
                  </w:r>
                  <w:proofErr w:type="spellEnd"/>
                </w:p>
              </w:tc>
            </w:tr>
            <w:tr w:rsidR="006F6AB0" w:rsidRPr="004E6E9B" w14:paraId="3840C468" w14:textId="77777777" w:rsidTr="0024063B">
              <w:trPr>
                <w:trHeight w:hRule="exact" w:val="270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C03C8F1" w14:textId="3FCF343D" w:rsidR="006F6AB0" w:rsidRPr="004E6E9B" w:rsidRDefault="006F6AB0" w:rsidP="006F6AB0">
                  <w:pPr>
                    <w:pStyle w:val="NoSpacing"/>
                    <w:jc w:val="right"/>
                    <w:rPr>
                      <w:rStyle w:val="PageNumber"/>
                    </w:rPr>
                  </w:pPr>
                  <w:r w:rsidRPr="004E6E9B">
                    <w:rPr>
                      <w:rStyle w:val="PageNumber"/>
                    </w:rPr>
                    <w:t>5</w:t>
                  </w:r>
                </w:p>
              </w:tc>
            </w:tr>
          </w:tbl>
          <w:p w14:paraId="1943F895" w14:textId="6F6DA22D" w:rsidR="006F6AB0" w:rsidRPr="00BB1CBA" w:rsidRDefault="006F6AB0" w:rsidP="006F6AB0">
            <w:pPr>
              <w:jc w:val="center"/>
            </w:pPr>
          </w:p>
        </w:tc>
        <w:tc>
          <w:tcPr>
            <w:tcW w:w="882" w:type="dxa"/>
            <w:tcBorders>
              <w:left w:val="single" w:sz="4" w:space="0" w:color="auto"/>
            </w:tcBorders>
          </w:tcPr>
          <w:p w14:paraId="5FA42F43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tcBorders>
              <w:right w:val="single" w:sz="4" w:space="0" w:color="auto"/>
            </w:tcBorders>
          </w:tcPr>
          <w:p w14:paraId="38B613F4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83FB9" w14:textId="289EFDC2" w:rsidR="006F6AB0" w:rsidRPr="006F6AB0" w:rsidRDefault="006F6AB0" w:rsidP="006F6AB0">
            <w:pPr>
              <w:pStyle w:val="Heading1"/>
              <w:jc w:val="center"/>
              <w:rPr>
                <w:bCs/>
                <w:color w:val="000000" w:themeColor="text1"/>
                <w:szCs w:val="32"/>
              </w:rPr>
            </w:pPr>
            <w:r w:rsidRPr="006F6AB0">
              <w:rPr>
                <w:bCs/>
                <w:color w:val="000000" w:themeColor="text1"/>
                <w:szCs w:val="32"/>
              </w:rPr>
              <w:t>Module Dependencies</w:t>
            </w:r>
          </w:p>
          <w:p w14:paraId="6F216C01" w14:textId="77777777" w:rsidR="006F6AB0" w:rsidRDefault="006F6AB0" w:rsidP="006F6AB0">
            <w:pPr>
              <w:pStyle w:val="Heading2"/>
            </w:pPr>
          </w:p>
        </w:tc>
      </w:tr>
      <w:tr w:rsidR="006F6AB0" w14:paraId="30AD0AED" w14:textId="77777777" w:rsidTr="006F6AB0">
        <w:trPr>
          <w:trHeight w:val="441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AAF2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 w:val="restart"/>
            <w:tcBorders>
              <w:left w:val="single" w:sz="4" w:space="0" w:color="auto"/>
            </w:tcBorders>
          </w:tcPr>
          <w:p w14:paraId="47FFEEBD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 w:val="restart"/>
            <w:tcBorders>
              <w:right w:val="single" w:sz="4" w:space="0" w:color="auto"/>
            </w:tcBorders>
          </w:tcPr>
          <w:p w14:paraId="4076A6EC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728B" w14:textId="568A7D40" w:rsidR="006F6AB0" w:rsidRPr="006F6AB0" w:rsidRDefault="006F6AB0" w:rsidP="004E267A">
            <w:pPr>
              <w:pStyle w:val="Heading2"/>
              <w:rPr>
                <w:rFonts w:eastAsiaTheme="minorEastAsia" w:cstheme="minorBid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F6AB0">
              <w:rPr>
                <w:sz w:val="24"/>
                <w:szCs w:val="24"/>
              </w:rPr>
              <w:t>PyQt5</w:t>
            </w:r>
          </w:p>
        </w:tc>
      </w:tr>
      <w:bookmarkEnd w:id="1"/>
      <w:tr w:rsidR="006F6AB0" w14:paraId="44F17BF7" w14:textId="77777777" w:rsidTr="006F6AB0">
        <w:trPr>
          <w:trHeight w:val="1593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8E40F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13A21BF9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4D17D122" w14:textId="77777777" w:rsidR="006F6AB0" w:rsidRDefault="006F6AB0" w:rsidP="006F6AB0">
            <w:pPr>
              <w:pStyle w:val="NoSpacing"/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EEF9A" w14:textId="77777777" w:rsidR="006F6AB0" w:rsidRPr="005762FE" w:rsidRDefault="006F6AB0" w:rsidP="006F6AB0">
            <w:pPr>
              <w:pStyle w:val="NoSpacing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52D85D" wp14:editId="6A43419F">
                      <wp:extent cx="1163955" cy="1261110"/>
                      <wp:effectExtent l="0" t="0" r="17145" b="15240"/>
                      <wp:docPr id="98" name="Group 9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59" name="Oval 59" descr="Worker at laptop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8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Oval 6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Oval 97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37C45AAC">
                    <v:group id="Group 98" style="width:91.65pt;height:99.3pt;mso-position-horizontal-relative:char;mso-position-vertical-relative:line" alt="&quot;&quot;" coordsize="11643,12611" o:spid="_x0000_s1026" w14:anchorId="4561ED8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">
                      <v:oval id="Oval 59" style="position:absolute;left:645;top:1613;width:10998;height:10998;visibility:visible;mso-wrap-style:square;v-text-anchor:middle" alt="Worker at laptop" o:spid="_x0000_s1027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">
                        <v:fill type="frame" o:title="Worker at laptop" recolor="t" rotate="t" r:id="rId19"/>
                        <v:stroke joinstyle="miter"/>
                      </v:oval>
                      <v:oval id="Oval 63" style="position:absolute;width:5163;height:5163;visibility:visible;mso-wrap-style:square;v-text-anchor:middle" o:spid="_x0000_s102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hzAwgAAANsAAAAPAAAAZHJzL2Rvd25yZXYueG1sRI/RasJA&#10;FETfC/7DcgXf6iYVbI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BO7hzAwgAAANsAAAAPAAAA&#10;AAAAAAAAAAAAAAcCAABkcnMvZG93bnJldi54bWxQSwUGAAAAAAMAAwC3AAAA9gIAAAAA&#10;">
                        <v:stroke joinstyle="miter"/>
                      </v:oval>
                      <v:oval id="Oval 97" style="position:absolute;left:9466;top:10434;width:1720;height:1721;visibility:visible;mso-wrap-style:square;v-text-anchor:middle" o:spid="_x0000_s1029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48D67" w14:textId="7E9A4606" w:rsidR="006F6AB0" w:rsidRPr="006F6AB0" w:rsidRDefault="006F6AB0" w:rsidP="006F6AB0">
            <w:pPr>
              <w:rPr>
                <w:sz w:val="28"/>
                <w:szCs w:val="28"/>
              </w:rPr>
            </w:pPr>
            <w:r w:rsidRPr="006F6AB0">
              <w:rPr>
                <w:sz w:val="28"/>
                <w:szCs w:val="28"/>
              </w:rPr>
              <w:t>GUI framework in which the User Interface is developed. Can be used to implement new UI elements in future development</w:t>
            </w:r>
            <w:r>
              <w:rPr>
                <w:sz w:val="28"/>
                <w:szCs w:val="28"/>
              </w:rPr>
              <w:t>.</w:t>
            </w:r>
          </w:p>
        </w:tc>
      </w:tr>
      <w:tr w:rsidR="006F6AB0" w14:paraId="042E79DC" w14:textId="77777777" w:rsidTr="006F6AB0">
        <w:trPr>
          <w:trHeight w:hRule="exact" w:val="621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D7A82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0EC1CDE2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3C0405EF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6976" w14:textId="1F6FBE26" w:rsidR="006F6AB0" w:rsidRPr="006F6AB0" w:rsidRDefault="006F6AB0" w:rsidP="006F6AB0">
            <w:pPr>
              <w:pStyle w:val="Heading2"/>
              <w:rPr>
                <w:sz w:val="24"/>
                <w:szCs w:val="24"/>
              </w:rPr>
            </w:pPr>
            <w:r w:rsidRPr="006F6AB0">
              <w:rPr>
                <w:sz w:val="24"/>
                <w:szCs w:val="24"/>
              </w:rPr>
              <w:t>MySQL Connector</w:t>
            </w:r>
          </w:p>
        </w:tc>
      </w:tr>
      <w:tr w:rsidR="006F6AB0" w14:paraId="18622057" w14:textId="77777777" w:rsidTr="006F6AB0">
        <w:trPr>
          <w:trHeight w:hRule="exact" w:val="2133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5A3ED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216E6026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226B49FB" w14:textId="77777777" w:rsidR="006F6AB0" w:rsidRDefault="006F6AB0" w:rsidP="006F6AB0">
            <w:pPr>
              <w:pStyle w:val="NoSpacing"/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1DEBB" w14:textId="77777777" w:rsidR="006F6AB0" w:rsidRDefault="006F6AB0" w:rsidP="006F6AB0">
            <w:pPr>
              <w:pStyle w:val="NoSpacing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3968CC" wp14:editId="02763381">
                      <wp:extent cx="1163955" cy="1261110"/>
                      <wp:effectExtent l="0" t="0" r="17145" b="15240"/>
                      <wp:docPr id="101" name="Group 10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102" name="Oval 102" descr="IT lab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20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Oval 10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Oval 104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1583C9E">
                    <v:group id="Group 101" style="width:91.65pt;height:99.3pt;mso-position-horizontal-relative:char;mso-position-vertical-relative:line" alt="&quot;&quot;" coordsize="11643,12611" o:spid="_x0000_s1026" w14:anchorId="7B15CF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">
                      <v:oval id="Oval 102" style="position:absolute;left:645;top:1613;width:10998;height:10998;visibility:visible;mso-wrap-style:square;v-text-anchor:middle" alt="IT lab" o:spid="_x0000_s1027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">
                        <v:fill type="frame" o:title="IT lab" recolor="t" rotate="t" r:id="rId21"/>
                        <v:stroke joinstyle="miter"/>
                      </v:oval>
                      <v:oval id="Oval 103" style="position:absolute;width:5163;height:5163;visibility:visible;mso-wrap-style:square;v-text-anchor:middle" o:spid="_x0000_s102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">
                        <v:stroke joinstyle="miter"/>
                      </v:oval>
                      <v:oval id="Oval 104" style="position:absolute;left:9466;top:10434;width:1720;height:1721;visibility:visible;mso-wrap-style:square;v-text-anchor:middle" o:spid="_x0000_s1029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A566B" w14:textId="7B856E65" w:rsidR="006F6AB0" w:rsidRPr="006F6AB0" w:rsidRDefault="006F6AB0" w:rsidP="006F6A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Self-contained python driver for communicating with MySQL servers.</w:t>
            </w:r>
          </w:p>
        </w:tc>
      </w:tr>
      <w:tr w:rsidR="006F6AB0" w14:paraId="07EE96F8" w14:textId="77777777" w:rsidTr="006F6AB0">
        <w:trPr>
          <w:trHeight w:hRule="exact" w:val="567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F5870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3B708852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672A7E24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0870" w14:textId="45D5E89F" w:rsidR="006F6AB0" w:rsidRPr="006F6AB0" w:rsidRDefault="006F6AB0" w:rsidP="006F6AB0">
            <w:pPr>
              <w:pStyle w:val="Heading2"/>
              <w:rPr>
                <w:rFonts w:eastAsiaTheme="minorEastAsia" w:cstheme="minorBidi"/>
                <w:color w:val="000000" w:themeColor="text1"/>
                <w:sz w:val="24"/>
                <w:szCs w:val="24"/>
              </w:rPr>
            </w:pPr>
            <w:r w:rsidRPr="006F6AB0">
              <w:rPr>
                <w:sz w:val="24"/>
                <w:szCs w:val="24"/>
              </w:rPr>
              <w:t>Hash Lib</w:t>
            </w:r>
          </w:p>
        </w:tc>
      </w:tr>
      <w:tr w:rsidR="006F6AB0" w14:paraId="1E46B8F1" w14:textId="77777777" w:rsidTr="006F6AB0">
        <w:trPr>
          <w:trHeight w:val="2250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593F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2BC6A5B9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7ED069E4" w14:textId="77777777" w:rsidR="006F6AB0" w:rsidRDefault="006F6AB0" w:rsidP="006F6AB0">
            <w:pPr>
              <w:pStyle w:val="NoSpacing"/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5F2B" w14:textId="77777777" w:rsidR="006F6AB0" w:rsidRDefault="006F6AB0" w:rsidP="006F6AB0">
            <w:pPr>
              <w:pStyle w:val="NoSpacing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A283BB" wp14:editId="74A44253">
                      <wp:extent cx="1163955" cy="1261110"/>
                      <wp:effectExtent l="0" t="0" r="17145" b="15240"/>
                      <wp:docPr id="66" name="Group 66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67" name="Oval 67" descr="code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22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Oval 68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Oval 69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7B97B634">
                    <v:group id="Group 66" style="width:91.65pt;height:99.3pt;mso-position-horizontal-relative:char;mso-position-vertical-relative:line" alt="&quot;&quot;" coordsize="11643,12611" o:spid="_x0000_s1026" w14:anchorId="624BF6D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">
                      <v:oval id="Oval 67" style="position:absolute;left:645;top:1613;width:10998;height:10998;visibility:visible;mso-wrap-style:square;v-text-anchor:middle" alt="code" o:spid="_x0000_s1027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">
                        <v:fill type="frame" o:title="code" recolor="t" rotate="t" r:id="rId23"/>
                        <v:stroke joinstyle="miter"/>
                      </v:oval>
                      <v:oval id="Oval 68" style="position:absolute;width:5163;height:5163;visibility:visible;mso-wrap-style:square;v-text-anchor:middle" o:spid="_x0000_s102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6x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">
                        <v:stroke joinstyle="miter"/>
                      </v:oval>
                      <v:oval id="Oval 69" style="position:absolute;left:9466;top:10434;width:1720;height:1721;visibility:visible;mso-wrap-style:square;v-text-anchor:middle" o:spid="_x0000_s1029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EBA87" w14:textId="167AC96A" w:rsidR="006F6AB0" w:rsidRPr="00F11C77" w:rsidRDefault="00F11C77" w:rsidP="006F6A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Contains cryptographic and hashing functions that are used in the application.</w:t>
            </w:r>
          </w:p>
        </w:tc>
      </w:tr>
      <w:bookmarkEnd w:id="2"/>
    </w:tbl>
    <w:p w14:paraId="2A376615" w14:textId="0559B3F1" w:rsidR="00E15B34" w:rsidRDefault="00E15B34" w:rsidP="00BB1CBA">
      <w:pPr>
        <w:spacing w:after="0"/>
        <w:rPr>
          <w:sz w:val="4"/>
        </w:rPr>
      </w:pPr>
    </w:p>
    <w:p w14:paraId="5D58E031" w14:textId="77777777" w:rsidR="00E15B34" w:rsidRDefault="00E15B34">
      <w:pPr>
        <w:spacing w:line="288" w:lineRule="auto"/>
        <w:rPr>
          <w:sz w:val="4"/>
        </w:rPr>
      </w:pPr>
      <w:r>
        <w:rPr>
          <w:sz w:val="4"/>
        </w:rPr>
        <w:br w:type="page"/>
      </w:r>
    </w:p>
    <w:tbl>
      <w:tblPr>
        <w:tblW w:w="5000" w:type="pct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4400"/>
      </w:tblGrid>
      <w:tr w:rsidR="00E15B34" w:rsidRPr="00E15B34" w14:paraId="3F58CAAF" w14:textId="77777777" w:rsidTr="00F5418E">
        <w:trPr>
          <w:trHeight w:val="9216"/>
          <w:jc w:val="center"/>
        </w:trPr>
        <w:tc>
          <w:tcPr>
            <w:tcW w:w="14400" w:type="dxa"/>
          </w:tcPr>
          <w:p w14:paraId="441C858B" w14:textId="7E77FD04" w:rsidR="00E15B34" w:rsidRPr="00E15B34" w:rsidRDefault="00E15B34" w:rsidP="00D47251">
            <w:pPr>
              <w:keepNext/>
              <w:keepLines/>
              <w:pBdr>
                <w:bottom w:val="single" w:sz="4" w:space="1" w:color="auto"/>
              </w:pBdr>
              <w:shd w:val="clear" w:color="auto" w:fill="99CB38"/>
              <w:spacing w:before="240" w:after="240" w:line="240" w:lineRule="auto"/>
              <w:contextualSpacing/>
              <w:jc w:val="center"/>
              <w:outlineLvl w:val="0"/>
              <w:rPr>
                <w:rFonts w:ascii="Calibri Light" w:eastAsia="Malgun Gothic" w:hAnsi="Calibri Light" w:cs="Times New Roman"/>
                <w:b/>
                <w:caps/>
                <w:color w:val="auto"/>
                <w:spacing w:val="15"/>
                <w:sz w:val="32"/>
                <w:szCs w:val="32"/>
              </w:rPr>
            </w:pPr>
            <w:r>
              <w:rPr>
                <w:rFonts w:ascii="Calibri Light" w:eastAsia="Malgun Gothic" w:hAnsi="Calibri Light" w:cs="Times New Roman"/>
                <w:b/>
                <w:bCs/>
                <w:caps/>
                <w:color w:val="auto"/>
                <w:spacing w:val="15"/>
                <w:sz w:val="32"/>
                <w:szCs w:val="32"/>
              </w:rPr>
              <w:lastRenderedPageBreak/>
              <w:t>Launching the application From Commandline</w:t>
            </w:r>
          </w:p>
          <w:p w14:paraId="153BEC9B" w14:textId="77777777" w:rsidR="00E15B34" w:rsidRPr="00E15B34" w:rsidRDefault="00E15B34" w:rsidP="00E15B34">
            <w:pPr>
              <w:keepNext/>
              <w:keepLines/>
              <w:spacing w:before="240" w:after="120" w:line="240" w:lineRule="auto"/>
              <w:contextualSpacing/>
              <w:outlineLvl w:val="1"/>
              <w:rPr>
                <w:rFonts w:ascii="Calibri" w:eastAsia="Malgun Gothic" w:hAnsi="Calibri" w:cs="Times New Roman"/>
                <w:b/>
                <w:bCs/>
                <w:color w:val="000000"/>
                <w:sz w:val="24"/>
                <w:szCs w:val="28"/>
              </w:rPr>
            </w:pPr>
          </w:p>
          <w:p w14:paraId="46B90BA9" w14:textId="32C1405C" w:rsidR="00E15B34" w:rsidRPr="00E15B34" w:rsidRDefault="002659E3" w:rsidP="00BB5550">
            <w:pPr>
              <w:keepNext/>
              <w:keepLines/>
              <w:spacing w:before="240" w:after="120" w:line="240" w:lineRule="auto"/>
              <w:contextualSpacing/>
              <w:outlineLvl w:val="1"/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597E3B0" wp14:editId="1A7E84C8">
                      <wp:simplePos x="0" y="0"/>
                      <wp:positionH relativeFrom="column">
                        <wp:posOffset>128445</wp:posOffset>
                      </wp:positionH>
                      <wp:positionV relativeFrom="page">
                        <wp:posOffset>773191</wp:posOffset>
                      </wp:positionV>
                      <wp:extent cx="2199049" cy="306875"/>
                      <wp:effectExtent l="19050" t="19050" r="10795" b="17145"/>
                      <wp:wrapNone/>
                      <wp:docPr id="1524394252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9049" cy="306875"/>
                              </a:xfrm>
                              <a:prstGeom prst="rect">
                                <a:avLst/>
                              </a:prstGeom>
                              <a:noFill/>
                              <a:ln w="349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CB38BC3">
                    <v:rect id="Rectangle 3" style="position:absolute;margin-left:10.1pt;margin-top:60.9pt;width:173.15pt;height:24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ed="f" strokecolor="red" strokeweight="2.75pt" w14:anchorId="59F8BA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">
                      <w10:wrap anchory="page"/>
                    </v:rect>
                  </w:pict>
                </mc:Fallback>
              </mc:AlternateContent>
            </w: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5216699" wp14:editId="02B8A784">
                      <wp:simplePos x="0" y="0"/>
                      <wp:positionH relativeFrom="column">
                        <wp:posOffset>136556</wp:posOffset>
                      </wp:positionH>
                      <wp:positionV relativeFrom="page">
                        <wp:posOffset>2882649</wp:posOffset>
                      </wp:positionV>
                      <wp:extent cx="913816" cy="453793"/>
                      <wp:effectExtent l="19050" t="19050" r="19685" b="22860"/>
                      <wp:wrapNone/>
                      <wp:docPr id="72363973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3816" cy="45379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F5DAEAB">
                    <v:rect id="Rectangle 4" style="position:absolute;margin-left:10.75pt;margin-top:227pt;width:71.95pt;height:35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ed="f" strokecolor="#0070c0" strokeweight="3pt" w14:anchorId="09C5AF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">
                      <w10:wrap anchory="page"/>
                    </v:rect>
                  </w:pict>
                </mc:Fallback>
              </mc:AlternateContent>
            </w: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2CBFB85C" wp14:editId="58791FCD">
                      <wp:simplePos x="0" y="0"/>
                      <wp:positionH relativeFrom="column">
                        <wp:posOffset>4917729</wp:posOffset>
                      </wp:positionH>
                      <wp:positionV relativeFrom="page">
                        <wp:posOffset>4177294</wp:posOffset>
                      </wp:positionV>
                      <wp:extent cx="3141345" cy="280035"/>
                      <wp:effectExtent l="19050" t="19050" r="20955" b="24765"/>
                      <wp:wrapNone/>
                      <wp:docPr id="950532602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1345" cy="280035"/>
                              </a:xfrm>
                              <a:prstGeom prst="rect">
                                <a:avLst/>
                              </a:prstGeom>
                              <a:noFill/>
                              <a:ln w="3492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2C180CD">
                    <v:rect id="Rectangle 5" style="position:absolute;margin-left:387.2pt;margin-top:328.9pt;width:247.35pt;height:22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ed="f" strokecolor="#00b050" strokeweight="2.75pt" w14:anchorId="0B1EA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">
                      <w10:wrap anchory="page"/>
                    </v:rect>
                  </w:pict>
                </mc:Fallback>
              </mc:AlternateContent>
            </w: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5C108ED" wp14:editId="39C5DF3C">
                      <wp:simplePos x="0" y="0"/>
                      <wp:positionH relativeFrom="column">
                        <wp:posOffset>7733357</wp:posOffset>
                      </wp:positionH>
                      <wp:positionV relativeFrom="page">
                        <wp:posOffset>3362482</wp:posOffset>
                      </wp:positionV>
                      <wp:extent cx="1311910" cy="334010"/>
                      <wp:effectExtent l="19050" t="19050" r="21590" b="27940"/>
                      <wp:wrapNone/>
                      <wp:docPr id="852708331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334010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878DD49">
                    <v:rect id="Rectangle 6" style="position:absolute;margin-left:608.95pt;margin-top:264.75pt;width:103.3pt;height:26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ed="f" strokecolor="#0070c0" strokeweight="2.5pt" w14:anchorId="13E007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">
                      <w10:wrap anchory="page"/>
                    </v:rect>
                  </w:pict>
                </mc:Fallback>
              </mc:AlternateContent>
            </w:r>
            <w:r w:rsidRPr="004C3044">
              <w:rPr>
                <w:rFonts w:ascii="Calibri" w:eastAsia="Malgun Gothic" w:hAnsi="Calibri" w:cs="Times New Roman"/>
                <w:b/>
                <w:bCs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655168" behindDoc="0" locked="0" layoutInCell="1" allowOverlap="1" wp14:anchorId="2912B672" wp14:editId="00FF2D4A">
                  <wp:simplePos x="0" y="0"/>
                  <wp:positionH relativeFrom="column">
                    <wp:posOffset>4924897</wp:posOffset>
                  </wp:positionH>
                  <wp:positionV relativeFrom="page">
                    <wp:posOffset>799408</wp:posOffset>
                  </wp:positionV>
                  <wp:extent cx="4137433" cy="3706495"/>
                  <wp:effectExtent l="0" t="0" r="0" b="8255"/>
                  <wp:wrapSquare wrapText="bothSides"/>
                  <wp:docPr id="1076745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7450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783" cy="371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3044" w:rsidRPr="00E15B34">
              <w:rPr>
                <w:rFonts w:ascii="Calibri" w:eastAsia="Malgun Gothic" w:hAnsi="Calibri" w:cs="Times New Roman"/>
                <w:noProof/>
                <w:color w:val="000000"/>
              </w:rPr>
              <w:drawing>
                <wp:anchor distT="0" distB="0" distL="114300" distR="114300" simplePos="0" relativeHeight="251652096" behindDoc="0" locked="0" layoutInCell="1" allowOverlap="1" wp14:anchorId="4BEA0B73" wp14:editId="25C89165">
                  <wp:simplePos x="0" y="0"/>
                  <wp:positionH relativeFrom="column">
                    <wp:posOffset>-69768</wp:posOffset>
                  </wp:positionH>
                  <wp:positionV relativeFrom="page">
                    <wp:posOffset>772248</wp:posOffset>
                  </wp:positionV>
                  <wp:extent cx="4970780" cy="2607310"/>
                  <wp:effectExtent l="0" t="0" r="1270" b="2540"/>
                  <wp:wrapSquare wrapText="bothSides"/>
                  <wp:docPr id="979991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9911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780" cy="260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 xml:space="preserve">Open your File </w:t>
            </w:r>
            <w:proofErr w:type="gramStart"/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Explorer, and</w:t>
            </w:r>
            <w:proofErr w:type="gramEnd"/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 xml:space="preserve"> navigate to the 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‘</w:t>
            </w:r>
            <w:r w:rsid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applicatio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n/</w:t>
            </w:r>
            <w:proofErr w:type="spellStart"/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src</w:t>
            </w:r>
            <w:proofErr w:type="spellEnd"/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’ directory…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br/>
            </w:r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br/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Inside the ‘/</w:t>
            </w:r>
            <w:proofErr w:type="spellStart"/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src</w:t>
            </w:r>
            <w:proofErr w:type="spellEnd"/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’ directory, you see the SFTPPipeline.py file. 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br/>
              <w:t xml:space="preserve">Open a Terminal window in this location, and then 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execute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the 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following 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command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:</w:t>
            </w:r>
            <w:proofErr w:type="gramStart"/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‘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>python</w:t>
            </w:r>
            <w:proofErr w:type="gramEnd"/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SFTPPipeline.py</w:t>
            </w:r>
            <w: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>’</w:t>
            </w:r>
            <w:r w:rsidR="00BB5550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br/>
            </w:r>
            <w:r w:rsidR="00BB5550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br/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The application window should appear.</w:t>
            </w:r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</w:p>
          <w:p w14:paraId="44012903" w14:textId="34D6D0DE" w:rsidR="00E15B34" w:rsidRPr="00E15B34" w:rsidRDefault="002659E3" w:rsidP="00E15B34">
            <w:pP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Note: 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  <w:t xml:space="preserve">Errors may occur in the absence of modules the application depends upon, and </w:t>
            </w:r>
            <w:r w:rsidR="00EF74AD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may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be reconciled with the 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  <w:t>execution of the following command: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br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EF01D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gramStart"/>
            <w:r w:rsidR="00EF01D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  </w:t>
            </w:r>
            <w: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>‘</w:t>
            </w:r>
            <w:proofErr w:type="gramEnd"/>
            <w: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pip install  [API/Module Name] ‘</w:t>
            </w:r>
          </w:p>
          <w:p w14:paraId="7B8F3107" w14:textId="14D3A375" w:rsidR="00E15B34" w:rsidRPr="00E15B34" w:rsidRDefault="00E15B34" w:rsidP="00E15B34">
            <w:pPr>
              <w:rPr>
                <w:rFonts w:ascii="Calibri" w:eastAsia="Malgun Gothic" w:hAnsi="Calibri" w:cs="Times New Roman"/>
                <w:color w:val="000000"/>
              </w:rPr>
            </w:pPr>
          </w:p>
        </w:tc>
      </w:tr>
    </w:tbl>
    <w:p w14:paraId="470F4147" w14:textId="77777777" w:rsidR="00F5418E" w:rsidRDefault="00F5418E">
      <w: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395"/>
      </w:tblGrid>
      <w:tr w:rsidR="00F5418E" w14:paraId="1DD9FCC3" w14:textId="77777777" w:rsidTr="676F46E8">
        <w:trPr>
          <w:trHeight w:val="440"/>
        </w:trPr>
        <w:tc>
          <w:tcPr>
            <w:tcW w:w="14395" w:type="dxa"/>
            <w:tcBorders>
              <w:bottom w:val="single" w:sz="4" w:space="0" w:color="auto"/>
            </w:tcBorders>
            <w:shd w:val="clear" w:color="auto" w:fill="99CB38" w:themeFill="accent1"/>
          </w:tcPr>
          <w:p w14:paraId="27FFDD50" w14:textId="5F34E518" w:rsidR="00F5418E" w:rsidRPr="00F5418E" w:rsidRDefault="00F5418E" w:rsidP="00F5418E">
            <w:pPr>
              <w:jc w:val="center"/>
              <w:rPr>
                <w:rFonts w:asciiTheme="majorHAnsi" w:hAnsiTheme="majorHAnsi" w:cstheme="majorHAnsi"/>
                <w:b/>
                <w:bCs/>
                <w:color w:val="595959" w:themeColor="text1" w:themeTint="A6"/>
                <w:sz w:val="32"/>
                <w:szCs w:val="32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lastRenderedPageBreak/>
              <w:t>SFTPPipeline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 Dashboard</w:t>
            </w:r>
          </w:p>
        </w:tc>
      </w:tr>
      <w:tr w:rsidR="00F5418E" w14:paraId="18FE2587" w14:textId="77777777" w:rsidTr="676F46E8">
        <w:trPr>
          <w:trHeight w:val="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BE25DC7" w14:textId="1AA4C978" w:rsidR="00F5418E" w:rsidRDefault="00F5418E" w:rsidP="00F5418E">
            <w:pPr>
              <w:pStyle w:val="ListParagraph"/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  <w:r w:rsidRPr="00F5418E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CABD70A" wp14:editId="7711D517">
                  <wp:simplePos x="0" y="0"/>
                  <wp:positionH relativeFrom="column">
                    <wp:posOffset>2059765</wp:posOffset>
                  </wp:positionH>
                  <wp:positionV relativeFrom="page">
                    <wp:posOffset>568</wp:posOffset>
                  </wp:positionV>
                  <wp:extent cx="6994823" cy="5140421"/>
                  <wp:effectExtent l="95250" t="57150" r="15875" b="60325"/>
                  <wp:wrapSquare wrapText="bothSides"/>
                  <wp:docPr id="1831340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3400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4823" cy="514042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C64632" w14:textId="45D42C0C" w:rsidR="002B165C" w:rsidRPr="002B165C" w:rsidRDefault="002B165C" w:rsidP="002B165C">
            <w:pP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SFTPPipeline</w:t>
            </w:r>
            <w:proofErr w:type="spellEnd"/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 xml:space="preserve"> Dashboard initially consists of 5 main </w:t>
            </w:r>
            <w:r w:rsidR="00C22F42"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widgets</w:t>
            </w: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:</w:t>
            </w:r>
          </w:p>
          <w:p w14:paraId="3770C579" w14:textId="6D04686F" w:rsidR="002B165C" w:rsidRPr="00C22F42" w:rsidRDefault="002B165C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 w:rsidRPr="00C22F42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3B8518F5" wp14:editId="49231300">
                      <wp:simplePos x="0" y="0"/>
                      <wp:positionH relativeFrom="column">
                        <wp:posOffset>7643152</wp:posOffset>
                      </wp:positionH>
                      <wp:positionV relativeFrom="page">
                        <wp:posOffset>629726</wp:posOffset>
                      </wp:positionV>
                      <wp:extent cx="312420" cy="372745"/>
                      <wp:effectExtent l="0" t="0" r="11430" b="8255"/>
                      <wp:wrapNone/>
                      <wp:docPr id="1186156237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372745"/>
                                <a:chOff x="723569" y="55659"/>
                                <a:chExt cx="312723" cy="372745"/>
                              </a:xfrm>
                            </wpg:grpSpPr>
                            <wps:wsp>
                              <wps:cNvPr id="834458993" name="Flowchart: Connector 8"/>
                              <wps:cNvSpPr/>
                              <wps:spPr>
                                <a:xfrm>
                                  <a:off x="734667" y="106514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7357194" name="Text Box 1"/>
                              <wps:cNvSpPr txBox="1"/>
                              <wps:spPr>
                                <a:xfrm flipH="1">
                                  <a:off x="723569" y="55659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1AADAD" w14:textId="7343BC12" w:rsidR="006A52E6" w:rsidRPr="006A52E6" w:rsidRDefault="006A52E6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7CB9A4BC">
                    <v:group id="Group 11" style="position:absolute;left:0;text-align:left;margin-left:601.8pt;margin-top:49.6pt;width:24.6pt;height:29.35pt;z-index:251684864;mso-position-vertical-relative:page;mso-width-relative:margin;mso-height-relative:margin" coordsize="3127,3727" coordorigin="7235,556" o:spid="_x0000_s1026" w14:anchorId="3B8518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">
                      <v:shape id="Flowchart: Connector 8" style="position:absolute;left:7346;top:1065;width:3016;height:2857;visibility:visible;mso-wrap-style:square;v-text-anchor:middle" o:spid="_x0000_s1027" filled="f" strokecolor="red" strokeweight="2.5pt" type="#_x0000_t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">
                        <v:stroke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" style="position:absolute;left:7235;top:556;width:2858;height:3728;flip:x;visibility:visible;mso-wrap-style:square;v-text-anchor:top" o:spid="_x0000_s102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">
                        <v:textbox>
                          <w:txbxContent>
                            <w:p w:rsidRPr="006A52E6" w:rsidR="006A52E6" w:rsidP="006A52E6" w:rsidRDefault="006A52E6" w14:paraId="61740529" w14:textId="7343BC12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w10:wrap anchory="page"/>
                    </v:group>
                  </w:pict>
                </mc:Fallback>
              </mc:AlternateContent>
            </w:r>
            <w:r w:rsidR="00C22F42" w:rsidRPr="00C22F42"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Displays user-created </w:t>
            </w:r>
            <w:r w:rsidR="00C22F42" w:rsidRPr="00C22F42"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Jobs</w:t>
            </w:r>
            <w:r w:rsidR="00C22F42" w:rsidRPr="00C22F42"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 consisting of one or more </w:t>
            </w:r>
            <w:proofErr w:type="gramStart"/>
            <w:r w:rsidR="00C22F42" w:rsidRPr="00C22F42"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Presets</w:t>
            </w:r>
            <w:proofErr w:type="gramEnd"/>
          </w:p>
          <w:p w14:paraId="21116EC2" w14:textId="5B7B21B3" w:rsidR="00047510" w:rsidRPr="00C22F42" w:rsidRDefault="00C22F42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 w:rsidRPr="00C22F42">
              <w:rPr>
                <w:rFonts w:cstheme="minorHAnsi"/>
                <w:sz w:val="24"/>
                <w:szCs w:val="24"/>
              </w:rPr>
              <w:t xml:space="preserve">Displays user-created </w:t>
            </w:r>
            <w:r w:rsidRPr="00C22F42">
              <w:rPr>
                <w:rFonts w:cstheme="minorHAnsi"/>
                <w:b/>
                <w:bCs/>
                <w:sz w:val="24"/>
                <w:szCs w:val="24"/>
              </w:rPr>
              <w:t>Presets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consisting of one or more </w:t>
            </w:r>
            <w:proofErr w:type="gramStart"/>
            <w:r>
              <w:rPr>
                <w:rFonts w:cstheme="minorHAnsi"/>
                <w:b/>
                <w:bCs/>
                <w:sz w:val="24"/>
                <w:szCs w:val="24"/>
              </w:rPr>
              <w:t>Files</w:t>
            </w:r>
            <w:proofErr w:type="gramEnd"/>
          </w:p>
          <w:p w14:paraId="03DAFD1E" w14:textId="0317A513" w:rsidR="00047510" w:rsidRPr="00C22F42" w:rsidRDefault="002B165C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 w:rsidRPr="00C22F4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A1DA603" wp14:editId="0228BA76">
                      <wp:simplePos x="0" y="0"/>
                      <wp:positionH relativeFrom="column">
                        <wp:posOffset>2792426</wp:posOffset>
                      </wp:positionH>
                      <wp:positionV relativeFrom="page">
                        <wp:posOffset>1119036</wp:posOffset>
                      </wp:positionV>
                      <wp:extent cx="325374" cy="372494"/>
                      <wp:effectExtent l="0" t="0" r="17780" b="8890"/>
                      <wp:wrapNone/>
                      <wp:docPr id="1125870198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5374" cy="372494"/>
                                <a:chOff x="1519669" y="301698"/>
                                <a:chExt cx="326341" cy="373711"/>
                              </a:xfrm>
                            </wpg:grpSpPr>
                            <wps:wsp>
                              <wps:cNvPr id="858446217" name="Text Box 1"/>
                              <wps:cNvSpPr txBox="1"/>
                              <wps:spPr>
                                <a:xfrm flipH="1">
                                  <a:off x="1519669" y="301698"/>
                                  <a:ext cx="286248" cy="3737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3569B3" w14:textId="7EA81ABF" w:rsidR="00C0062F" w:rsidRPr="006A52E6" w:rsidRDefault="00C0062F" w:rsidP="00C0062F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6A52E6"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0488071" name="Flowchart: Connector 8"/>
                              <wps:cNvSpPr/>
                              <wps:spPr>
                                <a:xfrm>
                                  <a:off x="1543860" y="360885"/>
                                  <a:ext cx="302150" cy="286247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2552BB9">
                    <v:group id="Group 9" style="position:absolute;left:0;text-align:left;margin-left:219.9pt;margin-top:88.1pt;width:25.6pt;height:29.35pt;z-index:251662336;mso-position-vertical-relative:page;mso-width-relative:margin;mso-height-relative:margin" coordsize="3263,3737" coordorigin="15196,3016" o:spid="_x0000_s1029" w14:anchorId="7A1DA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">
                      <v:shape id="Text Box 1" style="position:absolute;left:15196;top:3016;width:2863;height:3738;flip:x;visibility:visible;mso-wrap-style:square;v-text-anchor:top" o:spid="_x0000_s103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">
                        <v:textbox>
                          <w:txbxContent>
                            <w:p w:rsidRPr="006A52E6" w:rsidR="00C0062F" w:rsidP="00C0062F" w:rsidRDefault="00C0062F" w14:paraId="5316D17B" w14:textId="7EA81ABF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A52E6"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Flowchart: Connector 8" style="position:absolute;left:15438;top:3608;width:3022;height:2863;visibility:visible;mso-wrap-style:square;v-text-anchor:middle" o:spid="_x0000_s1031" filled="f" strokecolor="red" strokeweight="2.5pt" type="#_x0000_t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  <w:r w:rsidRPr="00C22F42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6551DEC5" wp14:editId="009FA9C9">
                      <wp:simplePos x="0" y="0"/>
                      <wp:positionH relativeFrom="column">
                        <wp:posOffset>4970918</wp:posOffset>
                      </wp:positionH>
                      <wp:positionV relativeFrom="page">
                        <wp:posOffset>1131101</wp:posOffset>
                      </wp:positionV>
                      <wp:extent cx="301625" cy="372745"/>
                      <wp:effectExtent l="19050" t="0" r="22225" b="8255"/>
                      <wp:wrapNone/>
                      <wp:docPr id="1809828805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625" cy="372745"/>
                                <a:chOff x="535514" y="7952"/>
                                <a:chExt cx="301996" cy="372745"/>
                              </a:xfrm>
                            </wpg:grpSpPr>
                            <wps:wsp>
                              <wps:cNvPr id="1319135786" name="Text Box 1"/>
                              <wps:cNvSpPr txBox="1"/>
                              <wps:spPr>
                                <a:xfrm flipH="1">
                                  <a:off x="535514" y="7952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D144B7" w14:textId="69BB5EE9" w:rsidR="006A52E6" w:rsidRPr="006A52E6" w:rsidRDefault="006A52E6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8075859" name="Flowchart: Connector 8"/>
                              <wps:cNvSpPr/>
                              <wps:spPr>
                                <a:xfrm>
                                  <a:off x="535885" y="66758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6FFB047">
                    <v:group id="Group 12" style="position:absolute;left:0;text-align:left;margin-left:391.4pt;margin-top:89.05pt;width:23.75pt;height:29.35pt;z-index:251674624;mso-position-vertical-relative:page;mso-width-relative:margin" coordsize="3019,3727" coordorigin="5355,79" o:spid="_x0000_s1032" w14:anchorId="6551DEC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">
                      <v:shape id="Text Box 1" style="position:absolute;left:5355;top:79;width:2857;height:3727;flip:x;visibility:visible;mso-wrap-style:square;v-text-anchor:top" o:spid="_x0000_s103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">
                        <v:textbox>
                          <w:txbxContent>
                            <w:p w:rsidRPr="006A52E6" w:rsidR="006A52E6" w:rsidP="006A52E6" w:rsidRDefault="006A52E6" w14:paraId="61ED4E73" w14:textId="69BB5EE9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Flowchart: Connector 8" style="position:absolute;left:5358;top:667;width:3017;height:2858;visibility:visible;mso-wrap-style:square;v-text-anchor:middle" o:spid="_x0000_s1034" filled="f" strokecolor="red" strokeweight="2.5pt" type="#_x0000_t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  <w:r w:rsidRPr="00C22F42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22A2C895" wp14:editId="0841388C">
                      <wp:simplePos x="0" y="0"/>
                      <wp:positionH relativeFrom="column">
                        <wp:posOffset>6956397</wp:posOffset>
                      </wp:positionH>
                      <wp:positionV relativeFrom="page">
                        <wp:posOffset>1043719</wp:posOffset>
                      </wp:positionV>
                      <wp:extent cx="320675" cy="372745"/>
                      <wp:effectExtent l="0" t="0" r="22225" b="8255"/>
                      <wp:wrapNone/>
                      <wp:docPr id="1431103086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0675" cy="372745"/>
                                <a:chOff x="604299" y="151075"/>
                                <a:chExt cx="320676" cy="372745"/>
                              </a:xfrm>
                            </wpg:grpSpPr>
                            <wps:wsp>
                              <wps:cNvPr id="79412666" name="Text Box 1"/>
                              <wps:cNvSpPr txBox="1"/>
                              <wps:spPr>
                                <a:xfrm flipH="1">
                                  <a:off x="604299" y="151075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4BCE8A" w14:textId="247164BB" w:rsidR="006A52E6" w:rsidRPr="006A52E6" w:rsidRDefault="006A52E6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9872209" name="Flowchart: Connector 8"/>
                              <wps:cNvSpPr/>
                              <wps:spPr>
                                <a:xfrm>
                                  <a:off x="623350" y="201930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D8F0665">
                    <v:group id="Group 10" style="position:absolute;left:0;text-align:left;margin-left:547.75pt;margin-top:82.2pt;width:25.25pt;height:29.35pt;z-index:251679744;mso-position-vertical-relative:page;mso-width-relative:margin;mso-height-relative:margin" coordsize="3206,3727" coordorigin="6042,1510" o:spid="_x0000_s1035" w14:anchorId="22A2C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">
                      <v:shape id="Text Box 1" style="position:absolute;left:6042;top:1510;width:2858;height:3728;flip:x;visibility:visible;mso-wrap-style:square;v-text-anchor:top" o:spid="_x0000_s103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">
                        <v:textbox>
                          <w:txbxContent>
                            <w:p w:rsidRPr="006A52E6" w:rsidR="006A52E6" w:rsidP="006A52E6" w:rsidRDefault="006A52E6" w14:paraId="37AAF844" w14:textId="247164BB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Flowchart: Connector 8" style="position:absolute;left:6233;top:2019;width:3016;height:2857;visibility:visible;mso-wrap-style:square;v-text-anchor:middle" o:spid="_x0000_s1037" filled="f" strokecolor="red" strokeweight="2.5pt" type="#_x0000_t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  <w:r w:rsidR="00C22F42">
              <w:rPr>
                <w:rFonts w:cstheme="minorHAnsi"/>
                <w:sz w:val="24"/>
                <w:szCs w:val="24"/>
              </w:rPr>
              <w:t xml:space="preserve">Displays connections to any number of SFTP </w:t>
            </w:r>
            <w:proofErr w:type="gramStart"/>
            <w:r w:rsidR="00C22F42">
              <w:rPr>
                <w:rFonts w:cstheme="minorHAnsi"/>
                <w:sz w:val="24"/>
                <w:szCs w:val="24"/>
              </w:rPr>
              <w:t>servers</w:t>
            </w:r>
            <w:proofErr w:type="gramEnd"/>
          </w:p>
          <w:p w14:paraId="6B29BDD3" w14:textId="420F9C38" w:rsidR="00047510" w:rsidRPr="00C22F42" w:rsidRDefault="00C22F42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Allows authorized users to navigate to the </w:t>
            </w:r>
            <w:r w:rsidRPr="00B20651">
              <w:rPr>
                <w:rFonts w:cstheme="minorHAnsi"/>
                <w:b/>
                <w:bCs/>
                <w:sz w:val="24"/>
                <w:szCs w:val="24"/>
              </w:rPr>
              <w:t>Administrative Login</w:t>
            </w:r>
            <w:r>
              <w:rPr>
                <w:rFonts w:cstheme="minorHAnsi"/>
                <w:sz w:val="24"/>
                <w:szCs w:val="24"/>
              </w:rPr>
              <w:t xml:space="preserve"> portal.</w:t>
            </w:r>
          </w:p>
          <w:p w14:paraId="1EE1B66C" w14:textId="3F98075A" w:rsidR="00047510" w:rsidRPr="00C22F42" w:rsidRDefault="00C22F42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Active Uploads</w:t>
            </w:r>
            <w:r w:rsidR="00B20651">
              <w:rPr>
                <w:rFonts w:cstheme="minorHAnsi"/>
                <w:color w:val="595959" w:themeColor="text1" w:themeTint="A6"/>
                <w:sz w:val="24"/>
                <w:szCs w:val="24"/>
              </w:rPr>
              <w:t>: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br/>
              <w:t xml:space="preserve">Each </w:t>
            </w: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Job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t>/</w:t>
            </w: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Preset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 will display upload progress with respect to individual files. </w:t>
            </w:r>
          </w:p>
          <w:p w14:paraId="741774BF" w14:textId="0A22EA50" w:rsidR="00C0062F" w:rsidRPr="00C0062F" w:rsidRDefault="00C0062F" w:rsidP="00C0062F"/>
          <w:p w14:paraId="31FA7EE3" w14:textId="77777777" w:rsidR="0097040A" w:rsidRDefault="0097040A" w:rsidP="0097040A">
            <w:pPr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</w:p>
          <w:p w14:paraId="1FA64BEC" w14:textId="77777777" w:rsidR="0097040A" w:rsidRDefault="0097040A" w:rsidP="0097040A">
            <w:pPr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</w:p>
          <w:p w14:paraId="4EC28F3E" w14:textId="71E2AA25" w:rsidR="00C0062F" w:rsidRPr="0097040A" w:rsidRDefault="002B165C" w:rsidP="0097040A">
            <w:pPr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  <w:r>
              <w:rPr>
                <w:rFonts w:cstheme="minorHAnsi"/>
                <w:noProof/>
                <w:color w:val="595959" w:themeColor="text1" w:themeTint="A6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1CC56944" wp14:editId="6F85F1F1">
                      <wp:simplePos x="0" y="0"/>
                      <wp:positionH relativeFrom="column">
                        <wp:posOffset>2018499</wp:posOffset>
                      </wp:positionH>
                      <wp:positionV relativeFrom="page">
                        <wp:posOffset>3285517</wp:posOffset>
                      </wp:positionV>
                      <wp:extent cx="312420" cy="372745"/>
                      <wp:effectExtent l="0" t="0" r="11430" b="8255"/>
                      <wp:wrapNone/>
                      <wp:docPr id="912589062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372745"/>
                                <a:chOff x="620202" y="114893"/>
                                <a:chExt cx="312724" cy="372745"/>
                              </a:xfrm>
                            </wpg:grpSpPr>
                            <wps:wsp>
                              <wps:cNvPr id="812729637" name="Text Box 1"/>
                              <wps:cNvSpPr txBox="1"/>
                              <wps:spPr>
                                <a:xfrm flipH="1">
                                  <a:off x="620202" y="114893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F3D5BA" w14:textId="6D8B15C6" w:rsidR="006A52E6" w:rsidRPr="006A52E6" w:rsidRDefault="00047510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3407510" name="Flowchart: Connector 8"/>
                              <wps:cNvSpPr/>
                              <wps:spPr>
                                <a:xfrm>
                                  <a:off x="631301" y="162173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9CF6A0D">
                    <v:group id="Group 13" style="position:absolute;margin-left:158.95pt;margin-top:258.7pt;width:24.6pt;height:29.35pt;z-index:251671552;mso-position-vertical-relative:page;mso-width-relative:margin;mso-height-relative:margin" coordsize="3127,3727" coordorigin="6202,1148" o:spid="_x0000_s1038" w14:anchorId="1CC56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">
                      <v:shape id="Text Box 1" style="position:absolute;left:6202;top:1148;width:2857;height:3728;flip:x;visibility:visible;mso-wrap-style:square;v-text-anchor:top" o:spid="_x0000_s103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">
                        <v:textbox>
                          <w:txbxContent>
                            <w:p w:rsidRPr="006A52E6" w:rsidR="006A52E6" w:rsidP="006A52E6" w:rsidRDefault="00047510" w14:paraId="65AEDD99" w14:textId="6D8B15C6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Flowchart: Connector 8" style="position:absolute;left:6313;top:1621;width:3016;height:2858;visibility:visible;mso-wrap-style:square;v-text-anchor:middle" o:spid="_x0000_s1040" filled="f" strokecolor="red" strokeweight="2.5pt" type="#_x0000_t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</w:p>
        </w:tc>
      </w:tr>
      <w:tr w:rsidR="0097040A" w14:paraId="24F3E808" w14:textId="77777777" w:rsidTr="676F46E8">
        <w:trPr>
          <w:trHeight w:val="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9CB38" w:themeFill="accent1"/>
          </w:tcPr>
          <w:p w14:paraId="55D9F0B3" w14:textId="3AFC594F" w:rsidR="0097040A" w:rsidRPr="0097040A" w:rsidRDefault="009F07B9" w:rsidP="0097040A">
            <w:pPr>
              <w:pStyle w:val="ListParagraph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Active Uploads Widget</w:t>
            </w:r>
          </w:p>
        </w:tc>
      </w:tr>
      <w:tr w:rsidR="0097040A" w14:paraId="297D1AC6" w14:textId="77777777" w:rsidTr="676F46E8">
        <w:trPr>
          <w:trHeight w:val="943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75BD1A6" w14:textId="660DE0D7" w:rsidR="0097040A" w:rsidRDefault="00CD670D" w:rsidP="0097040A">
            <w:pPr>
              <w:pStyle w:val="ListParagraph"/>
              <w:rPr>
                <w:sz w:val="28"/>
                <w:szCs w:val="28"/>
              </w:rPr>
            </w:pPr>
            <w:r w:rsidRPr="00CD670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91008" behindDoc="0" locked="0" layoutInCell="1" allowOverlap="1" wp14:anchorId="3C4AF79E" wp14:editId="619CB88F">
                  <wp:simplePos x="0" y="0"/>
                  <wp:positionH relativeFrom="column">
                    <wp:posOffset>339587</wp:posOffset>
                  </wp:positionH>
                  <wp:positionV relativeFrom="page">
                    <wp:posOffset>278048</wp:posOffset>
                  </wp:positionV>
                  <wp:extent cx="5890260" cy="3164205"/>
                  <wp:effectExtent l="0" t="0" r="0" b="0"/>
                  <wp:wrapSquare wrapText="bothSides"/>
                  <wp:docPr id="380915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9159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16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040A">
              <w:rPr>
                <w:sz w:val="28"/>
                <w:szCs w:val="28"/>
              </w:rPr>
              <w:t xml:space="preserve">Consider the </w:t>
            </w:r>
            <w:r w:rsidR="0097040A">
              <w:rPr>
                <w:b/>
                <w:bCs/>
                <w:sz w:val="28"/>
                <w:szCs w:val="28"/>
              </w:rPr>
              <w:t xml:space="preserve">Active Uploads </w:t>
            </w:r>
            <w:r w:rsidR="0097040A">
              <w:rPr>
                <w:sz w:val="28"/>
                <w:szCs w:val="28"/>
              </w:rPr>
              <w:t>widget below</w:t>
            </w:r>
            <w:r w:rsidR="00824A06">
              <w:rPr>
                <w:sz w:val="28"/>
                <w:szCs w:val="28"/>
              </w:rPr>
              <w:t>.</w:t>
            </w:r>
            <w:r w:rsidR="0097040A">
              <w:rPr>
                <w:sz w:val="28"/>
                <w:szCs w:val="28"/>
              </w:rPr>
              <w:br/>
            </w:r>
          </w:p>
          <w:p w14:paraId="2FD5E37A" w14:textId="77777777" w:rsidR="00CD670D" w:rsidRDefault="00CD670D" w:rsidP="00CD670D">
            <w:pPr>
              <w:pStyle w:val="ListParagrap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1D1377" wp14:editId="44CC8E57">
                      <wp:simplePos x="0" y="0"/>
                      <wp:positionH relativeFrom="column">
                        <wp:posOffset>316229</wp:posOffset>
                      </wp:positionH>
                      <wp:positionV relativeFrom="paragraph">
                        <wp:posOffset>191549</wp:posOffset>
                      </wp:positionV>
                      <wp:extent cx="1909141" cy="1965546"/>
                      <wp:effectExtent l="514350" t="190500" r="72390" b="149225"/>
                      <wp:wrapNone/>
                      <wp:docPr id="1792254860" name="Connector: Elbow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9141" cy="1965546"/>
                              </a:xfrm>
                              <a:prstGeom prst="bentConnector3">
                                <a:avLst>
                                  <a:gd name="adj1" fmla="val 123059"/>
                                </a:avLst>
                              </a:prstGeom>
                              <a:ln w="31750">
                                <a:solidFill>
                                  <a:srgbClr val="FFC000"/>
                                </a:solidFill>
                                <a:headEnd type="oval" w="lg" len="lg"/>
                                <a:tailEnd type="triangle" w="lg" len="med"/>
                              </a:ln>
                              <a:effectLst>
                                <a:outerShdw blurRad="50800" dist="38100" dir="15900000" algn="br" rotWithShape="0">
                                  <a:schemeClr val="bg2">
                                    <a:lumMod val="50000"/>
                                    <a:alpha val="40000"/>
                                  </a:scheme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5373105">
                    <v:shapetype id="_x0000_t34" coordsize="21600,21600" o:oned="t" filled="f" o:spt="34" adj="10800" path="m,l@0,0@0,21600,21600,21600e" w14:anchorId="61193739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6" style="position:absolute;margin-left:24.9pt;margin-top:15.1pt;width:150.35pt;height:154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.5pt" type="#_x0000_t34" adj="26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">
                      <v:stroke startarrow="oval" startarrowwidth="wide" startarrowlength="long" endarrow="block" endarrowwidth="wide"/>
                      <v:shadow on="t" color="#88804d [1614]" opacity="26214f" offset="-.09225mm,-1.0543mm" origin=".5,.5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A8D43D8" wp14:editId="2E4C6BB3">
                      <wp:simplePos x="0" y="0"/>
                      <wp:positionH relativeFrom="column">
                        <wp:posOffset>5827311</wp:posOffset>
                      </wp:positionH>
                      <wp:positionV relativeFrom="paragraph">
                        <wp:posOffset>1347635</wp:posOffset>
                      </wp:positionV>
                      <wp:extent cx="453473" cy="376389"/>
                      <wp:effectExtent l="19050" t="19050" r="22860" b="24130"/>
                      <wp:wrapNone/>
                      <wp:docPr id="427149922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473" cy="376389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D5E0ED9">
                    <v:oval id="Oval 14" style="position:absolute;margin-left:458.85pt;margin-top:106.1pt;width:35.7pt;height:2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70c0" strokeweight="3pt" w14:anchorId="18B144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6C8D520" wp14:editId="5461281B">
                      <wp:simplePos x="0" y="0"/>
                      <wp:positionH relativeFrom="column">
                        <wp:posOffset>253890</wp:posOffset>
                      </wp:positionH>
                      <wp:positionV relativeFrom="paragraph">
                        <wp:posOffset>1347885</wp:posOffset>
                      </wp:positionV>
                      <wp:extent cx="644442" cy="397648"/>
                      <wp:effectExtent l="19050" t="19050" r="22860" b="21590"/>
                      <wp:wrapNone/>
                      <wp:docPr id="828009457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4442" cy="397648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1E6D7076">
                    <v:oval id="Oval 14" style="position:absolute;margin-left:20pt;margin-top:106.15pt;width:50.75pt;height:3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70c0" strokeweight="3pt" w14:anchorId="36643B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">
                      <v:stroke joinstyle="miter"/>
                    </v:oval>
                  </w:pict>
                </mc:Fallback>
              </mc:AlternateContent>
            </w:r>
            <w:r>
              <w:rPr>
                <w:sz w:val="28"/>
                <w:szCs w:val="28"/>
              </w:rPr>
              <w:t>D</w:t>
            </w:r>
            <w:r w:rsidR="0097040A">
              <w:rPr>
                <w:sz w:val="28"/>
                <w:szCs w:val="28"/>
              </w:rPr>
              <w:t xml:space="preserve">eliverables </w:t>
            </w:r>
            <w:r>
              <w:rPr>
                <w:sz w:val="28"/>
                <w:szCs w:val="28"/>
              </w:rPr>
              <w:t xml:space="preserve">can be selected in the form of </w:t>
            </w:r>
            <w:r w:rsidR="0097040A">
              <w:rPr>
                <w:b/>
                <w:bCs/>
                <w:sz w:val="28"/>
                <w:szCs w:val="28"/>
              </w:rPr>
              <w:t xml:space="preserve">Jobs </w:t>
            </w:r>
            <w:r w:rsidR="0097040A">
              <w:rPr>
                <w:sz w:val="28"/>
                <w:szCs w:val="28"/>
              </w:rPr>
              <w:t xml:space="preserve">and </w:t>
            </w:r>
            <w:r w:rsidR="0097040A" w:rsidRPr="002E1CCC">
              <w:rPr>
                <w:b/>
                <w:bCs/>
                <w:sz w:val="28"/>
                <w:szCs w:val="28"/>
              </w:rPr>
              <w:t>Presets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  <w:t xml:space="preserve">Multiple </w:t>
            </w:r>
            <w:r>
              <w:rPr>
                <w:b/>
                <w:bCs/>
                <w:sz w:val="28"/>
                <w:szCs w:val="28"/>
              </w:rPr>
              <w:t>Jobs</w:t>
            </w:r>
            <w:r>
              <w:rPr>
                <w:sz w:val="28"/>
                <w:szCs w:val="28"/>
              </w:rPr>
              <w:t>/</w:t>
            </w:r>
            <w:r>
              <w:rPr>
                <w:b/>
                <w:bCs/>
                <w:sz w:val="28"/>
                <w:szCs w:val="28"/>
              </w:rPr>
              <w:t>Presets</w:t>
            </w:r>
            <w:r>
              <w:rPr>
                <w:sz w:val="28"/>
                <w:szCs w:val="28"/>
              </w:rPr>
              <w:t xml:space="preserve"> can be selected simultaneously, and their individual files will be </w:t>
            </w:r>
            <w:r w:rsidR="009F07B9">
              <w:rPr>
                <w:sz w:val="28"/>
                <w:szCs w:val="28"/>
              </w:rPr>
              <w:t xml:space="preserve">added to the </w:t>
            </w:r>
            <w:r w:rsidR="009F07B9">
              <w:rPr>
                <w:b/>
                <w:bCs/>
                <w:sz w:val="28"/>
                <w:szCs w:val="28"/>
              </w:rPr>
              <w:t xml:space="preserve">Active Uploads </w:t>
            </w:r>
            <w:r w:rsidR="009F07B9">
              <w:rPr>
                <w:sz w:val="28"/>
                <w:szCs w:val="28"/>
              </w:rPr>
              <w:t>pane.</w:t>
            </w:r>
            <w:r w:rsidR="009F07B9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="009F07B9">
              <w:rPr>
                <w:sz w:val="28"/>
                <w:szCs w:val="28"/>
              </w:rPr>
              <w:t xml:space="preserve">Upon clicking </w:t>
            </w:r>
            <w:r w:rsidR="009F07B9">
              <w:rPr>
                <w:b/>
                <w:bCs/>
                <w:sz w:val="28"/>
                <w:szCs w:val="28"/>
              </w:rPr>
              <w:t>Upload</w:t>
            </w:r>
            <w:r w:rsidR="009F07B9">
              <w:rPr>
                <w:sz w:val="28"/>
                <w:szCs w:val="28"/>
              </w:rPr>
              <w:t>, their progress is displayed incrementally, with respect to individual files.</w:t>
            </w:r>
          </w:p>
          <w:p w14:paraId="66766846" w14:textId="77777777" w:rsidR="00824A06" w:rsidRDefault="00824A06" w:rsidP="00CD670D">
            <w:pPr>
              <w:pStyle w:val="ListParagraph"/>
              <w:rPr>
                <w:sz w:val="28"/>
                <w:szCs w:val="28"/>
              </w:rPr>
            </w:pPr>
          </w:p>
          <w:p w14:paraId="6409B463" w14:textId="77777777" w:rsidR="00824A06" w:rsidRDefault="00824A06" w:rsidP="00CD670D">
            <w:pPr>
              <w:pStyle w:val="ListParagraph"/>
              <w:rPr>
                <w:sz w:val="28"/>
                <w:szCs w:val="28"/>
              </w:rPr>
            </w:pPr>
          </w:p>
          <w:p w14:paraId="59B9018B" w14:textId="5569605B" w:rsidR="00824A06" w:rsidRPr="00824A06" w:rsidRDefault="00824A06" w:rsidP="00CD670D">
            <w:pPr>
              <w:pStyle w:val="ListParagraph"/>
              <w:rPr>
                <w:sz w:val="28"/>
                <w:szCs w:val="28"/>
              </w:rPr>
            </w:pPr>
            <w:r w:rsidRPr="00824A06">
              <w:rPr>
                <w:b/>
                <w:bCs/>
                <w:sz w:val="32"/>
                <w:szCs w:val="32"/>
                <w:u w:val="single"/>
              </w:rPr>
              <w:t>Important Note: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New </w:t>
            </w:r>
            <w:r>
              <w:rPr>
                <w:b/>
                <w:bCs/>
                <w:sz w:val="32"/>
                <w:szCs w:val="32"/>
              </w:rPr>
              <w:t>Users</w:t>
            </w:r>
            <w:r>
              <w:rPr>
                <w:sz w:val="32"/>
                <w:szCs w:val="32"/>
              </w:rPr>
              <w:t xml:space="preserve">, </w:t>
            </w:r>
            <w:proofErr w:type="gramStart"/>
            <w:r w:rsidRPr="00824A06">
              <w:rPr>
                <w:b/>
                <w:bCs/>
                <w:sz w:val="32"/>
                <w:szCs w:val="32"/>
              </w:rPr>
              <w:t>Presets</w:t>
            </w:r>
            <w:r>
              <w:rPr>
                <w:sz w:val="32"/>
                <w:szCs w:val="32"/>
              </w:rPr>
              <w:t xml:space="preserve">,   </w:t>
            </w:r>
            <w:proofErr w:type="gramEnd"/>
            <w:r w:rsidRPr="00824A06">
              <w:rPr>
                <w:b/>
                <w:bCs/>
                <w:sz w:val="32"/>
                <w:szCs w:val="32"/>
              </w:rPr>
              <w:t>Jobs</w:t>
            </w:r>
            <w:r>
              <w:rPr>
                <w:sz w:val="32"/>
                <w:szCs w:val="32"/>
              </w:rPr>
              <w:t xml:space="preserve">, and SFTP </w:t>
            </w:r>
            <w:r>
              <w:rPr>
                <w:b/>
                <w:bCs/>
                <w:sz w:val="32"/>
                <w:szCs w:val="32"/>
              </w:rPr>
              <w:t>Connections</w:t>
            </w:r>
            <w:r>
              <w:rPr>
                <w:sz w:val="32"/>
                <w:szCs w:val="32"/>
              </w:rPr>
              <w:t xml:space="preserve"> can only be created by authorized users who have been authenticated through the  </w:t>
            </w:r>
            <w:r>
              <w:rPr>
                <w:b/>
                <w:bCs/>
                <w:sz w:val="32"/>
                <w:szCs w:val="32"/>
              </w:rPr>
              <w:t xml:space="preserve">Admin Login </w:t>
            </w:r>
            <w:r>
              <w:rPr>
                <w:sz w:val="32"/>
                <w:szCs w:val="32"/>
              </w:rPr>
              <w:t xml:space="preserve">widget, as depicted in the following section. </w:t>
            </w:r>
          </w:p>
        </w:tc>
      </w:tr>
      <w:tr w:rsidR="001176A9" w14:paraId="77B7EAAF" w14:textId="77777777" w:rsidTr="676F46E8">
        <w:trPr>
          <w:trHeight w:val="170"/>
        </w:trPr>
        <w:tc>
          <w:tcPr>
            <w:tcW w:w="14395" w:type="dxa"/>
            <w:tcBorders>
              <w:left w:val="nil"/>
              <w:bottom w:val="single" w:sz="4" w:space="0" w:color="auto"/>
              <w:right w:val="nil"/>
            </w:tcBorders>
            <w:shd w:val="clear" w:color="auto" w:fill="99CB38" w:themeFill="accent1"/>
          </w:tcPr>
          <w:p w14:paraId="779DB1B8" w14:textId="528C70EF" w:rsidR="001176A9" w:rsidRPr="001176A9" w:rsidRDefault="001176A9" w:rsidP="001176A9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Admin Login Widget</w:t>
            </w:r>
          </w:p>
        </w:tc>
      </w:tr>
      <w:tr w:rsidR="00824A06" w14:paraId="71018C28" w14:textId="77777777" w:rsidTr="676F46E8">
        <w:trPr>
          <w:trHeight w:val="9449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B0C46B7" w14:textId="185DE246" w:rsidR="00824A06" w:rsidRPr="00824A06" w:rsidRDefault="00082F95" w:rsidP="00824A06">
            <w:pPr>
              <w:rPr>
                <w:noProof/>
                <w:sz w:val="28"/>
                <w:szCs w:val="28"/>
              </w:rPr>
            </w:pPr>
            <w:r w:rsidRPr="00686272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228600" distR="228600" simplePos="0" relativeHeight="251707392" behindDoc="0" locked="0" layoutInCell="1" allowOverlap="1" wp14:anchorId="20865EB5" wp14:editId="25934C13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1620520</wp:posOffset>
                      </wp:positionV>
                      <wp:extent cx="2794000" cy="1153795"/>
                      <wp:effectExtent l="0" t="0" r="25400" b="27305"/>
                      <wp:wrapSquare wrapText="bothSides"/>
                      <wp:docPr id="173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4000" cy="1153795"/>
                                <a:chOff x="-7609" y="0"/>
                                <a:chExt cx="3226543" cy="2028766"/>
                              </a:xfrm>
                            </wpg:grpSpPr>
                            <wps:wsp>
                              <wps:cNvPr id="174" name="Rectangle 174"/>
                              <wps:cNvSpPr/>
                              <wps:spPr>
                                <a:xfrm>
                                  <a:off x="0" y="0"/>
                                  <a:ext cx="3218688" cy="2028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 w="1905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75" name="Group 175"/>
                              <wpg:cNvGrpSpPr/>
                              <wpg:grpSpPr>
                                <a:xfrm>
                                  <a:off x="0" y="19050"/>
                                  <a:ext cx="2249424" cy="832104"/>
                                  <a:chOff x="228600" y="0"/>
                                  <a:chExt cx="1472184" cy="1024128"/>
                                </a:xfrm>
                              </wpg:grpSpPr>
                              <wps:wsp>
                                <wps:cNvPr id="176" name="Rectangle 10"/>
                                <wps:cNvSpPr/>
                                <wps:spPr>
                                  <a:xfrm>
                                    <a:off x="228600" y="0"/>
                                    <a:ext cx="1466258" cy="1012274"/>
                                  </a:xfrm>
                                  <a:custGeom>
                                    <a:avLst/>
                                    <a:gdLst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2240281 w 2240281"/>
                                      <a:gd name="connsiteY2" fmla="*/ 822960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1659256 w 2240281"/>
                                      <a:gd name="connsiteY2" fmla="*/ 222885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2240281" h="822960">
                                        <a:moveTo>
                                          <a:pt x="0" y="0"/>
                                        </a:moveTo>
                                        <a:lnTo>
                                          <a:pt x="2240281" y="0"/>
                                        </a:lnTo>
                                        <a:lnTo>
                                          <a:pt x="1659256" y="222885"/>
                                        </a:lnTo>
                                        <a:lnTo>
                                          <a:pt x="0" y="82296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905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7" name="Rectangle 177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28"/>
                                    <a:stretch>
                                      <a:fillRect/>
                                    </a:stretch>
                                  </a:blipFill>
                                  <a:ln w="19050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8" name="Text Box 178"/>
                              <wps:cNvSpPr txBox="1"/>
                              <wps:spPr>
                                <a:xfrm>
                                  <a:off x="-7609" y="529902"/>
                                  <a:ext cx="3226543" cy="144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0653907" w14:textId="00C21748" w:rsidR="00686272" w:rsidRPr="00424AA5" w:rsidRDefault="00424AA5" w:rsidP="00424AA5">
                                    <w:pPr>
                                      <w:pStyle w:val="NoSpacing"/>
                                      <w:ind w:left="360"/>
                                      <w:jc w:val="center"/>
                                      <w:rPr>
                                        <w:color w:val="99CB38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24AA5"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>Authorized</w:t>
                                    </w:r>
                                    <w:r w:rsidRPr="00424AA5">
                                      <w:rPr>
                                        <w:b/>
                                        <w:bCs/>
                                        <w:noProof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424AA5"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 xml:space="preserve">users can click the </w:t>
                                    </w:r>
                                    <w:r w:rsidRPr="00424AA5">
                                      <w:rPr>
                                        <w:b/>
                                        <w:bCs/>
                                        <w:noProof/>
                                        <w:sz w:val="28"/>
                                        <w:szCs w:val="28"/>
                                      </w:rPr>
                                      <w:t>Admin</w:t>
                                    </w:r>
                                    <w:r w:rsidRPr="00424AA5"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 xml:space="preserve"> button in the top right corner of their dashboard.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4B39DEA">
                    <v:group id="Group 59" style="position:absolute;margin-left:0;margin-top:127.6pt;width:220pt;height:90.85pt;z-index:251707392;mso-wrap-distance-left:18pt;mso-wrap-distance-right:18pt;mso-position-horizontal-relative:page;mso-position-vertical-relative:page;mso-width-relative:margin;mso-height-relative:margin" coordsize="32265,20287" coordorigin="-76" o:spid="_x0000_s1041" w14:anchorId="20865EB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">
                      <v:rect id="Rectangle 174" style="position:absolute;width:32186;height:20287;visibility:visible;mso-wrap-style:square;v-text-anchor:middle" o:spid="_x0000_s1042" fillcolor="white [3212]" strokecolor="#88804d [1614]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">
                        <v:fill opacity="0"/>
                      </v:rect>
                      <v:group id="Group 175" style="position:absolute;top:190;width:22494;height:8321" coordsize="14721,10241" coordorigin="2286" o:spid="_x0000_s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<v:shape id="Rectangle 10" style="position:absolute;left:2286;width:14662;height:10122;visibility:visible;mso-wrap-style:square;v-text-anchor:middle" coordsize="2240281,822960" o:spid="_x0000_s1044" fillcolor="#99cb38 [3204]" strokecolor="#88804d [1614]" strokeweight="1.5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">
                          <v:stroke joinstyle="miter"/>
                          <v:path arrowok="t" o:connecttype="custom" o:connectlocs="0,0;1466258,0;1085979,274158;0,1012274;0,0" o:connectangles="0,0,0,0,0"/>
                        </v:shape>
                        <v:rect id="Rectangle 177" style="position:absolute;left:2286;width:14721;height:10241;visibility:visible;mso-wrap-style:square;v-text-anchor:middle" o:spid="_x0000_s1045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">
                          <v:fill type="frame" o:title="" recolor="t" rotate="t" r:id="rId29"/>
                        </v:rect>
                      </v:group>
                      <v:shape id="Text Box 178" style="position:absolute;left:-76;top:5299;width:32265;height:14402;visibility:visible;mso-wrap-style:square;v-text-anchor:top" o:spid="_x0000_s1046" filled="f" stroked="f" strokeweight="1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">
                        <v:textbox inset="3.6pt,7.2pt,0,0">
                          <w:txbxContent>
                            <w:p w:rsidRPr="00424AA5" w:rsidR="00686272" w:rsidP="00424AA5" w:rsidRDefault="00424AA5" w14:paraId="3C9F8041" w14:textId="00C21748">
                              <w:pPr>
                                <w:pStyle w:val="NoSpacing"/>
                                <w:ind w:left="360"/>
                                <w:jc w:val="center"/>
                                <w:rPr>
                                  <w:color w:val="99CB38" w:themeColor="accent1"/>
                                  <w:sz w:val="28"/>
                                  <w:szCs w:val="28"/>
                                </w:rPr>
                              </w:pPr>
                              <w:r w:rsidRPr="00424AA5">
                                <w:rPr>
                                  <w:noProof/>
                                  <w:sz w:val="28"/>
                                  <w:szCs w:val="28"/>
                                </w:rPr>
                                <w:t>Authorized</w:t>
                              </w:r>
                              <w:r w:rsidRPr="00424AA5"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424AA5">
                                <w:rPr>
                                  <w:noProof/>
                                  <w:sz w:val="28"/>
                                  <w:szCs w:val="28"/>
                                </w:rPr>
                                <w:t xml:space="preserve">users can click the </w:t>
                              </w:r>
                              <w:r w:rsidRPr="00424AA5"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  <w:t>Admin</w:t>
                              </w:r>
                              <w:r w:rsidRPr="00424AA5">
                                <w:rPr>
                                  <w:noProof/>
                                  <w:sz w:val="28"/>
                                  <w:szCs w:val="28"/>
                                </w:rPr>
                                <w:t xml:space="preserve"> button in the top right corner of their dashboard.</w:t>
                              </w:r>
                            </w:p>
                          </w:txbxContent>
                        </v:textbox>
                      </v:shape>
                      <w10:wrap type="square" anchorx="page" anchory="page"/>
                    </v:group>
                  </w:pict>
                </mc:Fallback>
              </mc:AlternateContent>
            </w:r>
            <w:r w:rsidRPr="002868E1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45720" distB="45720" distL="182880" distR="182880" simplePos="0" relativeHeight="251701248" behindDoc="0" locked="0" layoutInCell="1" allowOverlap="1" wp14:anchorId="31DA52CF" wp14:editId="660FED38">
                      <wp:simplePos x="0" y="0"/>
                      <wp:positionH relativeFrom="margin">
                        <wp:posOffset>3093720</wp:posOffset>
                      </wp:positionH>
                      <wp:positionV relativeFrom="margin">
                        <wp:posOffset>2766060</wp:posOffset>
                      </wp:positionV>
                      <wp:extent cx="2586355" cy="1581150"/>
                      <wp:effectExtent l="0" t="0" r="23495" b="19050"/>
                      <wp:wrapSquare wrapText="bothSides"/>
                      <wp:docPr id="77585661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6355" cy="1581150"/>
                                <a:chOff x="0" y="-32407"/>
                                <a:chExt cx="3567448" cy="1613877"/>
                              </a:xfrm>
                            </wpg:grpSpPr>
                            <wps:wsp>
                              <wps:cNvPr id="1371853258" name="Rectangle 1371853258"/>
                              <wps:cNvSpPr/>
                              <wps:spPr>
                                <a:xfrm>
                                  <a:off x="0" y="-32407"/>
                                  <a:ext cx="3567448" cy="2706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E201606" w14:textId="77777777" w:rsidR="002868E1" w:rsidRDefault="002868E1" w:rsidP="002868E1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8703603" name="Text Box 958703603"/>
                              <wps:cNvSpPr txBox="1"/>
                              <wps:spPr>
                                <a:xfrm>
                                  <a:off x="0" y="252695"/>
                                  <a:ext cx="3567448" cy="1328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CB643A7" w14:textId="0168EAA2" w:rsidR="002868E1" w:rsidRPr="0009134F" w:rsidRDefault="00424AA5" w:rsidP="002868E1">
                                    <w:pPr>
                                      <w:rPr>
                                        <w:caps/>
                                        <w:color w:val="99CB38" w:themeColor="accent1"/>
                                        <w:sz w:val="24"/>
                                        <w:szCs w:val="24"/>
                                      </w:rPr>
                                    </w:pP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Users can return to the previous window by clicking the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Home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 button in the upper right region.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33807E3">
                    <v:group id="Group 64" style="position:absolute;margin-left:243.6pt;margin-top:217.8pt;width:203.65pt;height:124.5pt;z-index:251701248;mso-wrap-distance-left:14.4pt;mso-wrap-distance-top:3.6pt;mso-wrap-distance-right:14.4pt;mso-wrap-distance-bottom:3.6pt;mso-position-horizontal-relative:margin;mso-position-vertical-relative:margin;mso-width-relative:margin;mso-height-relative:margin" coordsize="35674,16138" coordorigin=",-324" o:spid="_x0000_s1047" w14:anchorId="31DA52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">
                      <v:rect id="Rectangle 1371853258" style="position:absolute;top:-324;width:35674;height:2705;visibility:visible;mso-wrap-style:square;v-text-anchor:middle" o:spid="_x0000_s1048" fillcolor="#99cb38 [3204]" strokecolor="#88804d [161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">
                        <v:textbox>
                          <w:txbxContent>
                            <w:p w:rsidR="002868E1" w:rsidP="002868E1" w:rsidRDefault="002868E1" w14:paraId="672A6659" w14:textId="77777777">
                              <w:pPr>
                                <w:jc w:val="center"/>
                                <w:rPr>
                                  <w:rFonts w:asciiTheme="majorHAnsi" w:hAnsiTheme="majorHAnsi" w:eastAsiaTheme="majorEastAsia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958703603" style="position:absolute;top:2526;width:35674;height:13288;visibility:visible;mso-wrap-style:square;v-text-anchor:top" o:spid="_x0000_s1049" filled="f" strokecolor="#88804d [1614]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">
                        <v:textbox inset=",7.2pt,,0">
                          <w:txbxContent>
                            <w:p w:rsidRPr="0009134F" w:rsidR="002868E1" w:rsidP="002868E1" w:rsidRDefault="00424AA5" w14:paraId="74B99688" w14:textId="0168EAA2">
                              <w:pPr>
                                <w:rPr>
                                  <w:caps/>
                                  <w:color w:val="99CB38" w:themeColor="accent1"/>
                                  <w:sz w:val="24"/>
                                  <w:szCs w:val="24"/>
                                </w:rPr>
                              </w:pP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Users can return to the previous window by clicking the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Home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 button in the upper right region.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  <w:r w:rsidR="004C6822" w:rsidRPr="00686272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228600" distR="228600" simplePos="0" relativeHeight="251711488" behindDoc="0" locked="0" layoutInCell="1" allowOverlap="1" wp14:anchorId="03B856A9" wp14:editId="34570B60">
                      <wp:simplePos x="0" y="0"/>
                      <wp:positionH relativeFrom="page">
                        <wp:posOffset>6146800</wp:posOffset>
                      </wp:positionH>
                      <wp:positionV relativeFrom="page">
                        <wp:posOffset>1612900</wp:posOffset>
                      </wp:positionV>
                      <wp:extent cx="2964815" cy="1168400"/>
                      <wp:effectExtent l="0" t="0" r="26035" b="12700"/>
                      <wp:wrapSquare wrapText="bothSides"/>
                      <wp:docPr id="395143814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64815" cy="1168400"/>
                                <a:chOff x="-7609" y="0"/>
                                <a:chExt cx="3226543" cy="2028766"/>
                              </a:xfrm>
                            </wpg:grpSpPr>
                            <wps:wsp>
                              <wps:cNvPr id="586317088" name="Rectangle 586317088"/>
                              <wps:cNvSpPr/>
                              <wps:spPr>
                                <a:xfrm>
                                  <a:off x="0" y="0"/>
                                  <a:ext cx="3218688" cy="2028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 w="1905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03621739" name="Group 1203621739"/>
                              <wpg:cNvGrpSpPr/>
                              <wpg:grpSpPr>
                                <a:xfrm>
                                  <a:off x="0" y="19050"/>
                                  <a:ext cx="2249424" cy="832104"/>
                                  <a:chOff x="228600" y="0"/>
                                  <a:chExt cx="1472184" cy="1024128"/>
                                </a:xfrm>
                              </wpg:grpSpPr>
                              <wps:wsp>
                                <wps:cNvPr id="1197469665" name="Rectangle 10"/>
                                <wps:cNvSpPr/>
                                <wps:spPr>
                                  <a:xfrm>
                                    <a:off x="228600" y="0"/>
                                    <a:ext cx="1466258" cy="1012274"/>
                                  </a:xfrm>
                                  <a:custGeom>
                                    <a:avLst/>
                                    <a:gdLst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2240281 w 2240281"/>
                                      <a:gd name="connsiteY2" fmla="*/ 822960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1659256 w 2240281"/>
                                      <a:gd name="connsiteY2" fmla="*/ 222885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2240281" h="822960">
                                        <a:moveTo>
                                          <a:pt x="0" y="0"/>
                                        </a:moveTo>
                                        <a:lnTo>
                                          <a:pt x="2240281" y="0"/>
                                        </a:lnTo>
                                        <a:lnTo>
                                          <a:pt x="1659256" y="222885"/>
                                        </a:lnTo>
                                        <a:lnTo>
                                          <a:pt x="0" y="82296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905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6644297" name="Rectangle 386644297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28"/>
                                    <a:stretch>
                                      <a:fillRect/>
                                    </a:stretch>
                                  </a:blipFill>
                                  <a:ln w="19050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89722156" name="Text Box 1989722156"/>
                              <wps:cNvSpPr txBox="1"/>
                              <wps:spPr>
                                <a:xfrm>
                                  <a:off x="-7609" y="529902"/>
                                  <a:ext cx="3226543" cy="144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5B4CB9" w14:textId="1B5EBB76" w:rsidR="004C6822" w:rsidRPr="004C6822" w:rsidRDefault="004C6822" w:rsidP="004C6822">
                                    <w:pPr>
                                      <w:pStyle w:val="NoSpacing"/>
                                      <w:ind w:left="360"/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The following window possesses multiple Tabs, allowing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Admin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 users greater control.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DD59DE5">
                    <v:group id="_x0000_s1050" style="position:absolute;margin-left:484pt;margin-top:127pt;width:233.45pt;height:92pt;z-index:251711488;mso-wrap-distance-left:18pt;mso-wrap-distance-right:18pt;mso-position-horizontal-relative:page;mso-position-vertical-relative:page;mso-width-relative:margin;mso-height-relative:margin" coordsize="32265,20287" coordorigin="-76" w14:anchorId="03B856A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">
                      <v:rect id="Rectangle 586317088" style="position:absolute;width:32186;height:20287;visibility:visible;mso-wrap-style:square;v-text-anchor:middle" o:spid="_x0000_s1051" fillcolor="white [3212]" strokecolor="#88804d [1614]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">
                        <v:fill opacity="0"/>
                      </v:rect>
                      <v:group id="Group 1203621739" style="position:absolute;top:190;width:22494;height:8321" coordsize="14721,10241" coordorigin="2286" o:spid="_x0000_s1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">
                        <v:shape id="Rectangle 10" style="position:absolute;left:2286;width:14662;height:10122;visibility:visible;mso-wrap-style:square;v-text-anchor:middle" coordsize="2240281,822960" o:spid="_x0000_s1053" fillcolor="#99cb38 [3204]" strokecolor="#88804d [1614]" strokeweight="1.5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">
                          <v:stroke joinstyle="miter"/>
                          <v:path arrowok="t" o:connecttype="custom" o:connectlocs="0,0;1466258,0;1085979,274158;0,1012274;0,0" o:connectangles="0,0,0,0,0"/>
                        </v:shape>
                        <v:rect id="Rectangle 386644297" style="position:absolute;left:2286;width:14721;height:10241;visibility:visible;mso-wrap-style:square;v-text-anchor:middle" o:spid="_x0000_s1054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">
                          <v:fill type="frame" o:title="" recolor="t" rotate="t" r:id="rId29"/>
                        </v:rect>
                      </v:group>
                      <v:shape id="Text Box 1989722156" style="position:absolute;left:-76;top:5299;width:32265;height:14402;visibility:visible;mso-wrap-style:square;v-text-anchor:top" o:spid="_x0000_s1055" filled="f" stroked="f" strokeweight="1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">
                        <v:textbox inset="3.6pt,7.2pt,0,0">
                          <w:txbxContent>
                            <w:p w:rsidRPr="004C6822" w:rsidR="004C6822" w:rsidP="004C6822" w:rsidRDefault="004C6822" w14:paraId="3A19E7CB" w14:textId="1B5EBB76">
                              <w:pPr>
                                <w:pStyle w:val="NoSpacing"/>
                                <w:ind w:left="360"/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The following window possesses multiple Tabs, allowing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users greater control.</w:t>
                              </w:r>
                            </w:p>
                          </w:txbxContent>
                        </v:textbox>
                      </v:shape>
                      <w10:wrap type="square" anchorx="page" anchory="page"/>
                    </v:group>
                  </w:pict>
                </mc:Fallback>
              </mc:AlternateContent>
            </w:r>
            <w:r w:rsidR="004C6822" w:rsidRPr="002868E1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45720" distB="45720" distL="182880" distR="182880" simplePos="0" relativeHeight="251713536" behindDoc="0" locked="0" layoutInCell="1" allowOverlap="1" wp14:anchorId="28AC5DA6" wp14:editId="0A5C2623">
                      <wp:simplePos x="0" y="0"/>
                      <wp:positionH relativeFrom="margin">
                        <wp:posOffset>6078220</wp:posOffset>
                      </wp:positionH>
                      <wp:positionV relativeFrom="margin">
                        <wp:posOffset>2795905</wp:posOffset>
                      </wp:positionV>
                      <wp:extent cx="2964815" cy="1581150"/>
                      <wp:effectExtent l="0" t="0" r="26035" b="19050"/>
                      <wp:wrapSquare wrapText="bothSides"/>
                      <wp:docPr id="1855296765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64815" cy="1581150"/>
                                <a:chOff x="0" y="-32407"/>
                                <a:chExt cx="3567448" cy="1613877"/>
                              </a:xfrm>
                            </wpg:grpSpPr>
                            <wps:wsp>
                              <wps:cNvPr id="83859490" name="Rectangle 83859490"/>
                              <wps:cNvSpPr/>
                              <wps:spPr>
                                <a:xfrm>
                                  <a:off x="0" y="-32407"/>
                                  <a:ext cx="3567448" cy="2706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2A9AA8" w14:textId="77777777" w:rsidR="004C6822" w:rsidRDefault="004C6822" w:rsidP="004C6822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4197971" name="Text Box 1494197971"/>
                              <wps:cNvSpPr txBox="1"/>
                              <wps:spPr>
                                <a:xfrm>
                                  <a:off x="0" y="252695"/>
                                  <a:ext cx="3567448" cy="1328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EE52D42" w14:textId="06E3190E" w:rsidR="004C6822" w:rsidRPr="0009134F" w:rsidRDefault="0009134F" w:rsidP="004C6822">
                                    <w:pPr>
                                      <w:rPr>
                                        <w:caps/>
                                        <w:color w:val="99CB38" w:themeColor="accent1"/>
                                        <w:sz w:val="24"/>
                                        <w:szCs w:val="24"/>
                                      </w:rPr>
                                    </w:pP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Each of these tabs allow users to create, manage, and delete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Users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,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Presets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,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Jobs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, and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Connection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 objects from the online database; affecting what other users see and have access to.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18C524A3">
                    <v:group id="_x0000_s1056" style="position:absolute;margin-left:478.6pt;margin-top:220.15pt;width:233.45pt;height:124.5pt;z-index:251713536;mso-wrap-distance-left:14.4pt;mso-wrap-distance-top:3.6pt;mso-wrap-distance-right:14.4pt;mso-wrap-distance-bottom:3.6pt;mso-position-horizontal-relative:margin;mso-position-vertical-relative:margin;mso-width-relative:margin;mso-height-relative:margin" coordsize="35674,16138" coordorigin=",-324" w14:anchorId="28AC5D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">
                      <v:rect id="Rectangle 83859490" style="position:absolute;top:-324;width:35674;height:2705;visibility:visible;mso-wrap-style:square;v-text-anchor:middle" o:spid="_x0000_s1057" fillcolor="#99cb38 [3204]" strokecolor="#88804d [161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">
                        <v:textbox>
                          <w:txbxContent>
                            <w:p w:rsidR="004C6822" w:rsidP="004C6822" w:rsidRDefault="004C6822" w14:paraId="0A37501D" w14:textId="77777777">
                              <w:pPr>
                                <w:jc w:val="center"/>
                                <w:rPr>
                                  <w:rFonts w:asciiTheme="majorHAnsi" w:hAnsiTheme="majorHAnsi" w:eastAsiaTheme="majorEastAsia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1494197971" style="position:absolute;top:2526;width:35674;height:13288;visibility:visible;mso-wrap-style:square;v-text-anchor:top" o:spid="_x0000_s1058" filled="f" strokecolor="#88804d [1614]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">
                        <v:textbox inset=",7.2pt,,0">
                          <w:txbxContent>
                            <w:p w:rsidRPr="0009134F" w:rsidR="004C6822" w:rsidP="004C6822" w:rsidRDefault="0009134F" w14:paraId="3117ED36" w14:textId="06E3190E">
                              <w:pPr>
                                <w:rPr>
                                  <w:caps/>
                                  <w:color w:val="99CB38" w:themeColor="accent1"/>
                                  <w:sz w:val="24"/>
                                  <w:szCs w:val="24"/>
                                </w:rPr>
                              </w:pP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Each of these tabs allow users to create, manage, and delete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Users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Presets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Jobs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Connection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 objects from the online database; affecting what other users see and have access to.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  <w:r w:rsidR="00424AA5" w:rsidRPr="00686272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228600" distR="228600" simplePos="0" relativeHeight="251709440" behindDoc="0" locked="0" layoutInCell="1" allowOverlap="1" wp14:anchorId="137F6127" wp14:editId="1EDA3604">
                      <wp:simplePos x="0" y="0"/>
                      <wp:positionH relativeFrom="page">
                        <wp:posOffset>3162300</wp:posOffset>
                      </wp:positionH>
                      <wp:positionV relativeFrom="page">
                        <wp:posOffset>1609725</wp:posOffset>
                      </wp:positionV>
                      <wp:extent cx="2584450" cy="1143000"/>
                      <wp:effectExtent l="0" t="0" r="25400" b="19050"/>
                      <wp:wrapSquare wrapText="bothSides"/>
                      <wp:docPr id="2113268357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4450" cy="1143000"/>
                                <a:chOff x="-7609" y="0"/>
                                <a:chExt cx="3226543" cy="2028766"/>
                              </a:xfrm>
                            </wpg:grpSpPr>
                            <wps:wsp>
                              <wps:cNvPr id="2112098862" name="Rectangle 2112098862"/>
                              <wps:cNvSpPr/>
                              <wps:spPr>
                                <a:xfrm>
                                  <a:off x="0" y="0"/>
                                  <a:ext cx="3218688" cy="2028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 w="1905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99536607" name="Group 599536607"/>
                              <wpg:cNvGrpSpPr/>
                              <wpg:grpSpPr>
                                <a:xfrm>
                                  <a:off x="0" y="19050"/>
                                  <a:ext cx="2249424" cy="832104"/>
                                  <a:chOff x="228600" y="0"/>
                                  <a:chExt cx="1472184" cy="1024128"/>
                                </a:xfrm>
                              </wpg:grpSpPr>
                              <wps:wsp>
                                <wps:cNvPr id="637782460" name="Rectangle 10"/>
                                <wps:cNvSpPr/>
                                <wps:spPr>
                                  <a:xfrm>
                                    <a:off x="228600" y="0"/>
                                    <a:ext cx="1466258" cy="1012274"/>
                                  </a:xfrm>
                                  <a:custGeom>
                                    <a:avLst/>
                                    <a:gdLst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2240281 w 2240281"/>
                                      <a:gd name="connsiteY2" fmla="*/ 822960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1659256 w 2240281"/>
                                      <a:gd name="connsiteY2" fmla="*/ 222885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2240281" h="822960">
                                        <a:moveTo>
                                          <a:pt x="0" y="0"/>
                                        </a:moveTo>
                                        <a:lnTo>
                                          <a:pt x="2240281" y="0"/>
                                        </a:lnTo>
                                        <a:lnTo>
                                          <a:pt x="1659256" y="222885"/>
                                        </a:lnTo>
                                        <a:lnTo>
                                          <a:pt x="0" y="82296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905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5017402" name="Rectangle 1515017402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28"/>
                                    <a:stretch>
                                      <a:fillRect/>
                                    </a:stretch>
                                  </a:blipFill>
                                  <a:ln w="19050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97870431" name="Text Box 1097870431"/>
                              <wps:cNvSpPr txBox="1"/>
                              <wps:spPr>
                                <a:xfrm>
                                  <a:off x="-7609" y="529902"/>
                                  <a:ext cx="3226543" cy="144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78C47E" w14:textId="77777777" w:rsidR="00424AA5" w:rsidRDefault="00424AA5" w:rsidP="00424AA5">
                                    <w:pPr>
                                      <w:jc w:val="center"/>
                                      <w:rPr>
                                        <w:caps/>
                                        <w:color w:val="99CB38" w:themeColor="accent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>The window will change to display an administrative login form as depicted above.</w:t>
                                    </w:r>
                                  </w:p>
                                  <w:p w14:paraId="65ADE783" w14:textId="2D2BB2D8" w:rsidR="00424AA5" w:rsidRPr="00424AA5" w:rsidRDefault="00424AA5" w:rsidP="00424AA5">
                                    <w:pPr>
                                      <w:pStyle w:val="NoSpacing"/>
                                      <w:ind w:left="360"/>
                                      <w:jc w:val="center"/>
                                      <w:rPr>
                                        <w:color w:val="99CB38" w:themeColor="accen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AC6EEB1">
                    <v:group id="_x0000_s1059" style="position:absolute;margin-left:249pt;margin-top:126.75pt;width:203.5pt;height:90pt;z-index:251709440;mso-wrap-distance-left:18pt;mso-wrap-distance-right:18pt;mso-position-horizontal-relative:page;mso-position-vertical-relative:page;mso-width-relative:margin;mso-height-relative:margin" coordsize="32265,20287" coordorigin="-76" w14:anchorId="137F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">
                      <v:rect id="Rectangle 2112098862" style="position:absolute;width:32186;height:20287;visibility:visible;mso-wrap-style:square;v-text-anchor:middle" o:spid="_x0000_s1060" fillcolor="white [3212]" strokecolor="#88804d [1614]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">
                        <v:fill opacity="0"/>
                      </v:rect>
                      <v:group id="Group 599536607" style="position:absolute;top:190;width:22494;height:8321" coordsize="14721,10241" coordorigin="2286" o:spid="_x0000_s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">
                        <v:shape id="Rectangle 10" style="position:absolute;left:2286;width:14662;height:10122;visibility:visible;mso-wrap-style:square;v-text-anchor:middle" coordsize="2240281,822960" o:spid="_x0000_s1062" fillcolor="#99cb38 [3204]" strokecolor="#88804d [1614]" strokeweight="1.5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">
                          <v:stroke joinstyle="miter"/>
                          <v:path arrowok="t" o:connecttype="custom" o:connectlocs="0,0;1466258,0;1085979,274158;0,1012274;0,0" o:connectangles="0,0,0,0,0"/>
                        </v:shape>
                        <v:rect id="Rectangle 1515017402" style="position:absolute;left:2286;width:14721;height:10241;visibility:visible;mso-wrap-style:square;v-text-anchor:middle" o:spid="_x0000_s1063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">
                          <v:fill type="frame" o:title="" recolor="t" rotate="t" r:id="rId29"/>
                        </v:rect>
                      </v:group>
                      <v:shape id="Text Box 1097870431" style="position:absolute;left:-76;top:5299;width:32265;height:14402;visibility:visible;mso-wrap-style:square;v-text-anchor:top" o:spid="_x0000_s1064" filled="f" stroked="f" strokeweight="1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">
                        <v:textbox inset="3.6pt,7.2pt,0,0">
                          <w:txbxContent>
                            <w:p w:rsidR="00424AA5" w:rsidP="00424AA5" w:rsidRDefault="00424AA5" w14:paraId="2AB77F48" w14:textId="77777777">
                              <w:pPr>
                                <w:jc w:val="center"/>
                                <w:rPr>
                                  <w:caps/>
                                  <w:color w:val="99CB38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The window will change to display an administrative login form as depicted above.</w:t>
                              </w:r>
                            </w:p>
                            <w:p w:rsidRPr="00424AA5" w:rsidR="00424AA5" w:rsidP="00424AA5" w:rsidRDefault="00424AA5" w14:paraId="5DAB6C7B" w14:textId="2D2BB2D8">
                              <w:pPr>
                                <w:pStyle w:val="NoSpacing"/>
                                <w:ind w:left="360"/>
                                <w:jc w:val="center"/>
                                <w:rPr>
                                  <w:color w:val="99CB38" w:themeColor="accen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shape>
                      <w10:wrap type="square" anchorx="page" anchory="page"/>
                    </v:group>
                  </w:pict>
                </mc:Fallback>
              </mc:AlternateContent>
            </w:r>
            <w:r w:rsidR="00686272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105749" wp14:editId="7FA6302E">
                      <wp:simplePos x="0" y="0"/>
                      <wp:positionH relativeFrom="column">
                        <wp:posOffset>2133930</wp:posOffset>
                      </wp:positionH>
                      <wp:positionV relativeFrom="paragraph">
                        <wp:posOffset>232189</wp:posOffset>
                      </wp:positionV>
                      <wp:extent cx="289229" cy="166591"/>
                      <wp:effectExtent l="114300" t="114300" r="53975" b="62230"/>
                      <wp:wrapNone/>
                      <wp:docPr id="639323060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229" cy="1665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13500000" algn="b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12540877">
                    <v:rect id="Rectangle 3" style="position:absolute;margin-left:168.05pt;margin-top:18.3pt;width:22.75pt;height:13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25pt" w14:anchorId="00065A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">
                      <v:shadow on="t" color="black" opacity="26214f" offset="-.74836mm,-.74836mm" origin=".5,.5"/>
                    </v:rect>
                  </w:pict>
                </mc:Fallback>
              </mc:AlternateContent>
            </w:r>
            <w:r w:rsidR="00686272" w:rsidRPr="0068627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2D8EF2F5" wp14:editId="552821D1">
                  <wp:simplePos x="0" y="0"/>
                  <wp:positionH relativeFrom="column">
                    <wp:posOffset>6097270</wp:posOffset>
                  </wp:positionH>
                  <wp:positionV relativeFrom="page">
                    <wp:posOffset>0</wp:posOffset>
                  </wp:positionV>
                  <wp:extent cx="2965450" cy="1609725"/>
                  <wp:effectExtent l="0" t="0" r="6350" b="9525"/>
                  <wp:wrapSquare wrapText="bothSides"/>
                  <wp:docPr id="8453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36258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E1" w:rsidRPr="002868E1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99200" behindDoc="0" locked="0" layoutInCell="1" allowOverlap="1" wp14:anchorId="3A24D528" wp14:editId="2D1A53DC">
                  <wp:simplePos x="0" y="0"/>
                  <wp:positionH relativeFrom="column">
                    <wp:posOffset>3106420</wp:posOffset>
                  </wp:positionH>
                  <wp:positionV relativeFrom="page">
                    <wp:posOffset>19050</wp:posOffset>
                  </wp:positionV>
                  <wp:extent cx="2571750" cy="1584960"/>
                  <wp:effectExtent l="19050" t="19050" r="19050" b="15240"/>
                  <wp:wrapSquare wrapText="bothSides"/>
                  <wp:docPr id="615127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1274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584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E1"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0F0DE24D" wp14:editId="767D710D">
                  <wp:simplePos x="0" y="0"/>
                  <wp:positionH relativeFrom="column">
                    <wp:posOffset>-49530</wp:posOffset>
                  </wp:positionH>
                  <wp:positionV relativeFrom="page">
                    <wp:posOffset>19050</wp:posOffset>
                  </wp:positionV>
                  <wp:extent cx="2768600" cy="1584960"/>
                  <wp:effectExtent l="19050" t="19050" r="12700" b="15240"/>
                  <wp:wrapSquare wrapText="bothSides"/>
                  <wp:docPr id="661203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E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9301B4B" wp14:editId="0C0C766E">
                      <wp:simplePos x="0" y="0"/>
                      <wp:positionH relativeFrom="column">
                        <wp:posOffset>5728970</wp:posOffset>
                      </wp:positionH>
                      <wp:positionV relativeFrom="page">
                        <wp:posOffset>559435</wp:posOffset>
                      </wp:positionV>
                      <wp:extent cx="336550" cy="304800"/>
                      <wp:effectExtent l="0" t="19050" r="44450" b="38100"/>
                      <wp:wrapSquare wrapText="bothSides"/>
                      <wp:docPr id="1720933942" name="Arrow: Righ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48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B9494F5">
                    <v:shapetype id="_x0000_t13" coordsize="21600,21600" o:spt="13" adj="16200,5400" path="m@0,l@0@1,0@1,0@2@0@2@0,21600,21600,10800xe" w14:anchorId="6C63064D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0,@1,@6,@2" o:connecttype="custom" o:connectlocs="@0,0;0,10800;@0,21600;21600,10800" o:connectangles="270,180,90,0"/>
                      <v:handles>
                        <v:h position="#0,#1" xrange="0,21600" yrange="0,10800"/>
                      </v:handles>
                    </v:shapetype>
                    <v:shape id="Arrow: Right 2" style="position:absolute;margin-left:451.1pt;margin-top:44.05pt;width:26.5pt;height:2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26" fillcolor="#99cb38 [3204]" strokecolor="#4c661a [1604]" strokeweight="1pt" type="#_x0000_t13" adj="1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">
                      <w10:wrap type="square" anchory="page"/>
                    </v:shape>
                  </w:pict>
                </mc:Fallback>
              </mc:AlternateContent>
            </w:r>
            <w:r w:rsidR="002868E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B733E1C" wp14:editId="4566EA92">
                      <wp:simplePos x="0" y="0"/>
                      <wp:positionH relativeFrom="column">
                        <wp:posOffset>2757170</wp:posOffset>
                      </wp:positionH>
                      <wp:positionV relativeFrom="page">
                        <wp:posOffset>546100</wp:posOffset>
                      </wp:positionV>
                      <wp:extent cx="336550" cy="304800"/>
                      <wp:effectExtent l="0" t="19050" r="44450" b="38100"/>
                      <wp:wrapSquare wrapText="bothSides"/>
                      <wp:docPr id="1066546970" name="Arrow: Righ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48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1BD9F121">
                    <v:shape id="Arrow: Right 2" style="position:absolute;margin-left:217.1pt;margin-top:43pt;width:26.5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26" fillcolor="#99cb38 [3204]" strokecolor="#4c661a [1604]" strokeweight="1pt" type="#_x0000_t13" adj="1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" w14:anchorId="5E8847DD">
                      <w10:wrap type="square" anchory="page"/>
                    </v:shape>
                  </w:pict>
                </mc:Fallback>
              </mc:AlternateContent>
            </w:r>
            <w:r w:rsidR="00424AA5" w:rsidRPr="002868E1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45720" distB="45720" distL="182880" distR="182880" simplePos="0" relativeHeight="251698176" behindDoc="0" locked="0" layoutInCell="1" allowOverlap="1" wp14:anchorId="7A032FA1" wp14:editId="1841BDC8">
                      <wp:simplePos x="0" y="0"/>
                      <wp:positionH relativeFrom="margin">
                        <wp:posOffset>-61991</wp:posOffset>
                      </wp:positionH>
                      <wp:positionV relativeFrom="margin">
                        <wp:posOffset>2787650</wp:posOffset>
                      </wp:positionV>
                      <wp:extent cx="2794000" cy="1549400"/>
                      <wp:effectExtent l="0" t="0" r="25400" b="12700"/>
                      <wp:wrapSquare wrapText="bothSides"/>
                      <wp:docPr id="198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4000" cy="1549400"/>
                                <a:chOff x="0" y="0"/>
                                <a:chExt cx="3567448" cy="2352919"/>
                              </a:xfrm>
                            </wpg:grpSpPr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0" y="0"/>
                                  <a:ext cx="3567448" cy="270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F1E5123" w14:textId="77777777" w:rsidR="002868E1" w:rsidRDefault="002868E1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0" y="252695"/>
                                  <a:ext cx="3567448" cy="21002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7C8AD50" w14:textId="65A22E3E" w:rsidR="00424AA5" w:rsidRPr="00424AA5" w:rsidRDefault="00424AA5" w:rsidP="00424AA5">
                                    <w:pPr>
                                      <w:ind w:left="504"/>
                                      <w:jc w:val="center"/>
                                      <w:rPr>
                                        <w:smallCaps/>
                                        <w:sz w:val="24"/>
                                        <w:szCs w:val="24"/>
                                      </w:rPr>
                                    </w:pPr>
                                    <w:r w:rsidRPr="00424AA5">
                                      <w:rPr>
                                        <w:sz w:val="24"/>
                                        <w:szCs w:val="24"/>
                                      </w:rPr>
                                      <w:t>The environment depicted in this documentation uses example credentials, in which the passwords have been hashed and salted.</w:t>
                                    </w:r>
                                  </w:p>
                                  <w:p w14:paraId="6C58D2DD" w14:textId="78ADBD50" w:rsidR="002868E1" w:rsidRPr="00424AA5" w:rsidRDefault="002868E1">
                                    <w:pPr>
                                      <w:rPr>
                                        <w:caps/>
                                        <w:color w:val="99CB38" w:themeColor="accent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13942409">
                    <v:group id="_x0000_s1065" style="position:absolute;margin-left:-4.9pt;margin-top:219.5pt;width:220pt;height:122pt;z-index:251698176;mso-wrap-distance-left:14.4pt;mso-wrap-distance-top:3.6pt;mso-wrap-distance-right:14.4pt;mso-wrap-distance-bottom:3.6pt;mso-position-horizontal-relative:margin;mso-position-vertical-relative:margin;mso-width-relative:margin;mso-height-relative:margin" coordsize="35674,23529" w14:anchorId="7A032F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">
                      <v:rect id="Rectangle 199" style="position:absolute;width:35674;height:2706;visibility:visible;mso-wrap-style:square;v-text-anchor:middle" o:spid="_x0000_s1066" fillcolor="#99cb38 [3204]" strokecolor="#88804d [161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">
                        <v:textbox>
                          <w:txbxContent>
                            <w:p w:rsidR="002868E1" w:rsidRDefault="002868E1" w14:paraId="02EB378F" w14:textId="77777777">
                              <w:pPr>
                                <w:jc w:val="center"/>
                                <w:rPr>
                                  <w:rFonts w:asciiTheme="majorHAnsi" w:hAnsiTheme="majorHAnsi" w:eastAsiaTheme="majorEastAsia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200" style="position:absolute;top:2526;width:35674;height:21003;visibility:visible;mso-wrap-style:square;v-text-anchor:top" o:spid="_x0000_s1067" filled="f" strokecolor="#88804d [1614]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">
                        <v:textbox inset=",7.2pt,,0">
                          <w:txbxContent>
                            <w:p w:rsidRPr="00424AA5" w:rsidR="00424AA5" w:rsidP="00424AA5" w:rsidRDefault="00424AA5" w14:paraId="1377AD68" w14:textId="65A22E3E">
                              <w:pPr>
                                <w:ind w:left="504"/>
                                <w:jc w:val="center"/>
                                <w:rPr>
                                  <w:smallCaps/>
                                  <w:sz w:val="24"/>
                                  <w:szCs w:val="24"/>
                                </w:rPr>
                              </w:pPr>
                              <w:r w:rsidRPr="00424AA5">
                                <w:rPr>
                                  <w:sz w:val="24"/>
                                  <w:szCs w:val="24"/>
                                </w:rPr>
                                <w:t>The environment depicted in this documentation uses example credentials, in which the passwords have been hashed and salted.</w:t>
                              </w:r>
                            </w:p>
                            <w:p w:rsidRPr="00424AA5" w:rsidR="002868E1" w:rsidRDefault="002868E1" w14:paraId="6A05A809" w14:textId="78ADBD50">
                              <w:pPr>
                                <w:rPr>
                                  <w:caps/>
                                  <w:color w:val="99CB38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</w:tr>
      <w:tr w:rsidR="00D11920" w14:paraId="319D8919" w14:textId="77777777" w:rsidTr="676F46E8">
        <w:trPr>
          <w:trHeight w:val="512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338FE052" w14:textId="7CB249CD" w:rsidR="00D11920" w:rsidRPr="00D11920" w:rsidRDefault="00D11920" w:rsidP="00D11920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Object Management</w:t>
            </w:r>
            <w:r w:rsidR="00AA7C11">
              <w:rPr>
                <w:b/>
                <w:bCs/>
                <w:noProof/>
                <w:sz w:val="32"/>
                <w:szCs w:val="32"/>
              </w:rPr>
              <w:t>:  Users List</w:t>
            </w:r>
          </w:p>
        </w:tc>
      </w:tr>
      <w:tr w:rsidR="00D11920" w14:paraId="578C748C" w14:textId="77777777" w:rsidTr="676F46E8">
        <w:trPr>
          <w:trHeight w:val="9359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60E1F54D" w14:textId="1F6F6B3F" w:rsidR="00D11920" w:rsidRPr="00686272" w:rsidRDefault="00E43325" w:rsidP="00824A06">
            <w:pPr>
              <w:rPr>
                <w:noProof/>
                <w:sz w:val="28"/>
                <w:szCs w:val="28"/>
              </w:rPr>
            </w:pPr>
            <w:r w:rsidRPr="00D1192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228600" distB="228600" distL="228600" distR="228600" simplePos="0" relativeHeight="251720704" behindDoc="1" locked="0" layoutInCell="1" allowOverlap="1" wp14:anchorId="107216EC" wp14:editId="2E9C23C7">
                      <wp:simplePos x="0" y="0"/>
                      <wp:positionH relativeFrom="margin">
                        <wp:posOffset>5862320</wp:posOffset>
                      </wp:positionH>
                      <wp:positionV relativeFrom="margin">
                        <wp:posOffset>1182370</wp:posOffset>
                      </wp:positionV>
                      <wp:extent cx="3136900" cy="996950"/>
                      <wp:effectExtent l="114300" t="76200" r="44450" b="69850"/>
                      <wp:wrapSquare wrapText="bothSides"/>
                      <wp:docPr id="238673234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6900" cy="996950"/>
                              </a:xfrm>
                              <a:prstGeom prst="rect">
                                <a:avLst/>
                              </a:prstGeom>
                              <a:ln w="28575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  <a:effectLst>
                                <a:outerShdw blurRad="50800" dist="38100" dir="10800000" algn="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C5636A" w14:textId="1BFF28A0" w:rsidR="00E43325" w:rsidRPr="00622D78" w:rsidRDefault="00E43325" w:rsidP="00E43325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 xml:space="preserve">In this example, this affects Users’ ability to use the Administrative </w:t>
                                  </w:r>
                                  <w:proofErr w:type="gramStart"/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>widgets</w:t>
                                  </w:r>
                                  <w:proofErr w:type="gramEnd"/>
                                </w:p>
                                <w:p w14:paraId="5883A290" w14:textId="77777777" w:rsidR="00E43325" w:rsidRDefault="00E43325" w:rsidP="00E43325">
                                  <w:pPr>
                                    <w:pStyle w:val="NoSpacing"/>
                                    <w:pBdr>
                                      <w:top w:val="dotted" w:sz="4" w:space="0" w:color="FFFFFF" w:themeColor="background1"/>
                                    </w:pBdr>
                                    <w:ind w:left="360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161B7DD0">
                    <v:shape id="Text Box 35" style="position:absolute;margin-left:461.6pt;margin-top:93.1pt;width:247pt;height:78.5pt;z-index:-25159577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spid="_x0000_s1068" fillcolor="#99cb38 [3204]" strokecolor="#88804d [1614]" strokeweight="2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" w14:anchorId="107216EC">
                      <v:shadow on="t" color="black" opacity="26214f" offset="-3pt,0" origin=".5"/>
                      <v:textbox inset="14.4pt,7.2pt,14.4pt,7.2pt">
                        <w:txbxContent>
                          <w:p w:rsidRPr="00622D78" w:rsidR="00E43325" w:rsidP="00E43325" w:rsidRDefault="00E43325" w14:paraId="2FBC4410" w14:textId="1BFF28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22D78">
                              <w:rPr>
                                <w:sz w:val="32"/>
                                <w:szCs w:val="32"/>
                              </w:rPr>
                              <w:t>In this example, this affects Users’ ability to use the Administrative widgets</w:t>
                            </w:r>
                          </w:p>
                          <w:p w:rsidR="00E43325" w:rsidP="00E43325" w:rsidRDefault="00E43325" w14:paraId="5A39BBE3" w14:textId="77777777">
                            <w:pPr>
                              <w:pStyle w:val="NoSpacing"/>
                              <w:pBdr>
                                <w:top w:val="dotted" w:color="FFFFFF" w:themeColor="background1" w:sz="4" w:space="0"/>
                              </w:pBdr>
                              <w:ind w:left="36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D1192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228600" distB="228600" distL="228600" distR="228600" simplePos="0" relativeHeight="251715584" behindDoc="1" locked="0" layoutInCell="1" allowOverlap="1" wp14:anchorId="7DE1334F" wp14:editId="0C2FD267">
                      <wp:simplePos x="0" y="0"/>
                      <wp:positionH relativeFrom="margin">
                        <wp:posOffset>5868670</wp:posOffset>
                      </wp:positionH>
                      <wp:positionV relativeFrom="margin">
                        <wp:posOffset>76200</wp:posOffset>
                      </wp:positionV>
                      <wp:extent cx="3136900" cy="996950"/>
                      <wp:effectExtent l="114300" t="76200" r="44450" b="69850"/>
                      <wp:wrapSquare wrapText="bothSides"/>
                      <wp:docPr id="134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6900" cy="996950"/>
                              </a:xfrm>
                              <a:prstGeom prst="rect">
                                <a:avLst/>
                              </a:prstGeom>
                              <a:ln w="28575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  <a:effectLst>
                                <a:outerShdw blurRad="50800" dist="38100" dir="10800000" algn="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35A47F" w14:textId="3C86EFC9" w:rsidR="00D11920" w:rsidRPr="00622D78" w:rsidRDefault="00AA7C11" w:rsidP="00D1192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 xml:space="preserve">The </w:t>
                                  </w:r>
                                  <w:r w:rsidRPr="00622D78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Users List</w:t>
                                  </w:r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 xml:space="preserve"> allows Admins to add and delete Users from the database.</w:t>
                                  </w:r>
                                </w:p>
                                <w:p w14:paraId="0EF485A4" w14:textId="77777777" w:rsidR="00D11920" w:rsidRDefault="00D11920" w:rsidP="00AA7C11">
                                  <w:pPr>
                                    <w:pStyle w:val="NoSpacing"/>
                                    <w:pBdr>
                                      <w:top w:val="dotted" w:sz="4" w:space="0" w:color="FFFFFF" w:themeColor="background1"/>
                                    </w:pBdr>
                                    <w:ind w:left="360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2A445E4">
                    <v:shape id="_x0000_s1069" style="position:absolute;margin-left:462.1pt;margin-top:6pt;width:247pt;height:78.5pt;z-index:-25160089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fillcolor="#99cb38 [3204]" strokecolor="#88804d [1614]" strokeweight="2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" w14:anchorId="7DE1334F">
                      <v:shadow on="t" color="black" opacity="26214f" offset="-3pt,0" origin=".5"/>
                      <v:textbox inset="14.4pt,7.2pt,14.4pt,7.2pt">
                        <w:txbxContent>
                          <w:p w:rsidRPr="00622D78" w:rsidR="00D11920" w:rsidP="00D11920" w:rsidRDefault="00AA7C11" w14:paraId="1DE49DDB" w14:textId="3C86EFC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22D78">
                              <w:rPr>
                                <w:sz w:val="32"/>
                                <w:szCs w:val="32"/>
                              </w:rPr>
                              <w:t xml:space="preserve">The </w:t>
                            </w:r>
                            <w:r w:rsidRPr="00622D7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Users List</w:t>
                            </w:r>
                            <w:r w:rsidRPr="00622D78">
                              <w:rPr>
                                <w:sz w:val="32"/>
                                <w:szCs w:val="32"/>
                              </w:rPr>
                              <w:t xml:space="preserve"> allows Admins to add and delete Users from the database.</w:t>
                            </w:r>
                          </w:p>
                          <w:p w:rsidR="00D11920" w:rsidP="00AA7C11" w:rsidRDefault="00D11920" w14:paraId="41C8F396" w14:textId="77777777">
                            <w:pPr>
                              <w:pStyle w:val="NoSpacing"/>
                              <w:pBdr>
                                <w:top w:val="dotted" w:color="FFFFFF" w:themeColor="background1" w:sz="4" w:space="0"/>
                              </w:pBdr>
                              <w:ind w:left="36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1D99F775" wp14:editId="21A76A0C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19050</wp:posOffset>
                      </wp:positionV>
                      <wp:extent cx="5810250" cy="3169920"/>
                      <wp:effectExtent l="19050" t="19050" r="19050" b="11430"/>
                      <wp:wrapSquare wrapText="bothSides"/>
                      <wp:docPr id="1795156120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0" cy="3169920"/>
                                <a:chOff x="0" y="0"/>
                                <a:chExt cx="5810250" cy="3169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83027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3169920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305111925" name="Rectangle 3"/>
                              <wps:cNvSpPr/>
                              <wps:spPr>
                                <a:xfrm>
                                  <a:off x="69850" y="44450"/>
                                  <a:ext cx="262890" cy="128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89318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6FC47CD">
                    <v:group id="Group 1" style="position:absolute;margin-left:-3.9pt;margin-top:1.5pt;width:457.5pt;height:249.6pt;z-index:251718656" coordsize="58102,31699" o:spid="_x0000_s1026" w14:anchorId="37DF20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">
                      <v:shape id="Picture 1" style="position:absolute;width:58102;height:31699;visibility:visible;mso-wrap-style:square" o:spid="_x0000_s1027" stroked="t" strokecolor="black [3213]" strokeweight="1pt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">
                        <v:imagedata o:title="" r:id="rId34"/>
                        <v:path arrowok="t"/>
                      </v:shape>
                      <v:rect id="Rectangle 3" style="position:absolute;left:698;top:444;width:2629;height:1283;visibility:visible;mso-wrap-style:square;v-text-anchor:middle" o:spid="_x0000_s1028" filled="f" strokecolor="#f89318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"/>
                      <w10:wrap type="square"/>
                    </v:group>
                  </w:pict>
                </mc:Fallback>
              </mc:AlternateContent>
            </w:r>
          </w:p>
        </w:tc>
      </w:tr>
      <w:tr w:rsidR="00E43325" w14:paraId="6CF8CA39" w14:textId="77777777" w:rsidTr="676F46E8">
        <w:trPr>
          <w:trHeight w:val="53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12D96A4" w14:textId="1990CF9F" w:rsidR="00E43325" w:rsidRPr="00E43325" w:rsidRDefault="00622D78" w:rsidP="00E43325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noProof/>
                <w:sz w:val="28"/>
                <w:szCs w:val="28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0047D4B5" wp14:editId="22DF14E5">
                      <wp:simplePos x="0" y="0"/>
                      <wp:positionH relativeFrom="column">
                        <wp:posOffset>-64770</wp:posOffset>
                      </wp:positionH>
                      <wp:positionV relativeFrom="page">
                        <wp:posOffset>3602990</wp:posOffset>
                      </wp:positionV>
                      <wp:extent cx="268605" cy="309880"/>
                      <wp:effectExtent l="0" t="0" r="0" b="0"/>
                      <wp:wrapNone/>
                      <wp:docPr id="385670318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91026" y="98730"/>
                                <a:chExt cx="272384" cy="305398"/>
                              </a:xfrm>
                            </wpg:grpSpPr>
                            <wps:wsp>
                              <wps:cNvPr id="303087303" name="Text Box 1"/>
                              <wps:cNvSpPr txBox="1"/>
                              <wps:spPr>
                                <a:xfrm>
                                  <a:off x="-91026" y="98730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62A87A" w14:textId="77777777" w:rsidR="00622D78" w:rsidRPr="00154990" w:rsidRDefault="00622D78" w:rsidP="00622D78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915601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C0FE551">
                    <v:group id="Group 3" style="position:absolute;left:0;text-align:left;margin-left:-5.1pt;margin-top:283.7pt;width:21.15pt;height:24.4pt;z-index:251776000;mso-position-vertical-relative:page;mso-width-relative:margin;mso-height-relative:margin" coordsize="272384,305398" coordorigin="-91026,98730" o:spid="_x0000_s1070" w14:anchorId="0047D4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">
                      <v:shape id="Text Box 1" style="position:absolute;left:-91026;top:98730;width:272384;height:305398;visibility:visible;mso-wrap-style:square;v-text-anchor:top" o:spid="_x0000_s107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">
                        <v:textbox>
                          <w:txbxContent>
                            <w:p w:rsidRPr="00154990" w:rsidR="00622D78" w:rsidP="00622D78" w:rsidRDefault="00622D78" w14:paraId="32497ED0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72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43325">
              <w:rPr>
                <w:b/>
                <w:bCs/>
                <w:noProof/>
                <w:sz w:val="32"/>
                <w:szCs w:val="32"/>
              </w:rPr>
              <w:t>Object Management: Presets List</w:t>
            </w:r>
          </w:p>
        </w:tc>
      </w:tr>
      <w:tr w:rsidR="00E43325" w14:paraId="725C590F" w14:textId="77777777" w:rsidTr="676F46E8">
        <w:trPr>
          <w:trHeight w:val="935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C5EF7FC" w14:textId="1143C78A" w:rsidR="00E43325" w:rsidRPr="00D11920" w:rsidRDefault="00622D78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 wp14:anchorId="4371ADB7" wp14:editId="5DEB31B7">
                      <wp:simplePos x="0" y="0"/>
                      <wp:positionH relativeFrom="column">
                        <wp:posOffset>2065637</wp:posOffset>
                      </wp:positionH>
                      <wp:positionV relativeFrom="page">
                        <wp:posOffset>3690013</wp:posOffset>
                      </wp:positionV>
                      <wp:extent cx="268605" cy="309880"/>
                      <wp:effectExtent l="0" t="0" r="0" b="0"/>
                      <wp:wrapNone/>
                      <wp:docPr id="107067502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91026" y="98730"/>
                                <a:chExt cx="272384" cy="305398"/>
                              </a:xfrm>
                            </wpg:grpSpPr>
                            <wps:wsp>
                              <wps:cNvPr id="1670890241" name="Text Box 1"/>
                              <wps:cNvSpPr txBox="1"/>
                              <wps:spPr>
                                <a:xfrm>
                                  <a:off x="-91026" y="98730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2F6567" w14:textId="77777777" w:rsidR="00622D78" w:rsidRPr="00154990" w:rsidRDefault="00622D78" w:rsidP="00622D78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372657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FA08CF5">
                    <v:group id="_x0000_s1073" style="position:absolute;margin-left:162.65pt;margin-top:290.55pt;width:21.15pt;height:24.4pt;z-index:251773952;mso-position-vertical-relative:page;mso-width-relative:margin;mso-height-relative:margin" coordsize="272384,305398" coordorigin="-91026,98730" w14:anchorId="4371AD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">
                      <v:shape id="Text Box 1" style="position:absolute;left:-91026;top:98730;width:272384;height:305398;visibility:visible;mso-wrap-style:square;v-text-anchor:top" o:spid="_x0000_s107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">
                        <v:textbox>
                          <w:txbxContent>
                            <w:p w:rsidRPr="00154990" w:rsidR="00622D78" w:rsidP="00622D78" w:rsidRDefault="00622D78" w14:paraId="430505FE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75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5868C31B" wp14:editId="27D2D2BC">
                      <wp:simplePos x="0" y="0"/>
                      <wp:positionH relativeFrom="column">
                        <wp:posOffset>1857679</wp:posOffset>
                      </wp:positionH>
                      <wp:positionV relativeFrom="page">
                        <wp:posOffset>3459176</wp:posOffset>
                      </wp:positionV>
                      <wp:extent cx="268605" cy="309880"/>
                      <wp:effectExtent l="0" t="0" r="0" b="0"/>
                      <wp:wrapNone/>
                      <wp:docPr id="57804416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6287" y="93743"/>
                                <a:chExt cx="272384" cy="305398"/>
                              </a:xfrm>
                            </wpg:grpSpPr>
                            <wps:wsp>
                              <wps:cNvPr id="360346591" name="Text Box 1"/>
                              <wps:cNvSpPr txBox="1"/>
                              <wps:spPr>
                                <a:xfrm>
                                  <a:off x="-86287" y="93743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7A11C7" w14:textId="77777777" w:rsidR="00622D78" w:rsidRPr="00154990" w:rsidRDefault="00622D78" w:rsidP="00622D78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154990"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61765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88AAE3A">
                    <v:group id="_x0000_s1076" style="position:absolute;margin-left:146.25pt;margin-top:272.4pt;width:21.15pt;height:24.4pt;z-index:251771904;mso-position-vertical-relative:page;mso-width-relative:margin;mso-height-relative:margin" coordsize="272384,305398" coordorigin="-86287,93743" w14:anchorId="5868C3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">
                      <v:shape id="Text Box 1" style="position:absolute;left:-86287;top:93743;width:272384;height:305398;visibility:visible;mso-wrap-style:square;v-text-anchor:top" o:spid="_x0000_s107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">
                        <v:textbox>
                          <w:txbxContent>
                            <w:p w:rsidRPr="00154990" w:rsidR="00622D78" w:rsidP="00622D78" w:rsidRDefault="00622D78" w14:paraId="0C2DCDA8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54990"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78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69856" behindDoc="0" locked="0" layoutInCell="1" allowOverlap="1" wp14:anchorId="01C1BB79" wp14:editId="55F15EE8">
                      <wp:simplePos x="0" y="0"/>
                      <wp:positionH relativeFrom="page">
                        <wp:posOffset>162836</wp:posOffset>
                      </wp:positionH>
                      <wp:positionV relativeFrom="paragraph">
                        <wp:posOffset>3117298</wp:posOffset>
                      </wp:positionV>
                      <wp:extent cx="4030345" cy="1006475"/>
                      <wp:effectExtent l="0" t="0" r="0" b="3175"/>
                      <wp:wrapTopAndBottom/>
                      <wp:docPr id="4437860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006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3194E" w14:textId="7670EDE0" w:rsidR="00EC24B0" w:rsidRPr="00622D78" w:rsidRDefault="00622D78" w:rsidP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effortlessly deleted by selecting one or more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in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pane       followed by clicking the button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Delete Selected Preset.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ED33C6B">
                    <v:shape id="Text Box 2" style="position:absolute;margin-left:12.8pt;margin-top:245.45pt;width:317.35pt;height:79.25pt;z-index:25176985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spid="_x0000_s107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" w14:anchorId="01C1BB79">
                      <v:textbox>
                        <w:txbxContent>
                          <w:p w:rsidRPr="00622D78" w:rsidR="00EC24B0" w:rsidP="00EC24B0" w:rsidRDefault="00622D78" w14:paraId="6086F8AA" w14:textId="7670EDE0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effortlessly deleted by selecting one or more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in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pane       followed by clicking the button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Delete Selected Preset. 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C24B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703D6AE9" wp14:editId="5C52220E">
                      <wp:simplePos x="0" y="0"/>
                      <wp:positionH relativeFrom="column">
                        <wp:posOffset>4902445</wp:posOffset>
                      </wp:positionH>
                      <wp:positionV relativeFrom="page">
                        <wp:posOffset>3135875</wp:posOffset>
                      </wp:positionV>
                      <wp:extent cx="272415" cy="325755"/>
                      <wp:effectExtent l="0" t="0" r="0" b="0"/>
                      <wp:wrapNone/>
                      <wp:docPr id="1143725288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525040332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F341FC" w14:textId="77777777" w:rsidR="00EC24B0" w:rsidRPr="00154990" w:rsidRDefault="00EC24B0" w:rsidP="00EC24B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073717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766976F9">
                    <v:group id="_x0000_s1080" style="position:absolute;margin-left:386pt;margin-top:246.9pt;width:21.45pt;height:25.65pt;z-index:251767808;mso-position-vertical-relative:page;mso-width-relative:margin;mso-height-relative:margin" coordsize="272384,305398" coordorigin="-79718,105557" w14:anchorId="703D6A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">
                      <v:shape id="Text Box 1" style="position:absolute;left:-79718;top:105557;width:272384;height:305398;visibility:visible;mso-wrap-style:square;v-text-anchor:top" o:spid="_x0000_s108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">
                        <v:textbox>
                          <w:txbxContent>
                            <w:p w:rsidRPr="00154990" w:rsidR="00EC24B0" w:rsidP="00EC24B0" w:rsidRDefault="00EC24B0" w14:paraId="632692EA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82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C24B0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65760" behindDoc="0" locked="0" layoutInCell="1" allowOverlap="1" wp14:anchorId="0C9DCA77" wp14:editId="042A0D70">
                      <wp:simplePos x="0" y="0"/>
                      <wp:positionH relativeFrom="page">
                        <wp:posOffset>5111052</wp:posOffset>
                      </wp:positionH>
                      <wp:positionV relativeFrom="paragraph">
                        <wp:posOffset>2991347</wp:posOffset>
                      </wp:positionV>
                      <wp:extent cx="4030345" cy="1006475"/>
                      <wp:effectExtent l="0" t="0" r="0" b="3175"/>
                      <wp:wrapTopAndBottom/>
                      <wp:docPr id="15008040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006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6058CE" w14:textId="0BE82E9B" w:rsidR="00EC24B0" w:rsidRPr="00EC24B0" w:rsidRDefault="00EC24B0" w:rsidP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Lastly, a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 Name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must be provided in the insertion field, and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Add 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button clicked </w:t>
                                  </w:r>
                                  <w:proofErr w:type="gramStart"/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in order for</w:t>
                                  </w:r>
                                  <w:proofErr w:type="gramEnd"/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the new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to be created.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65FC6E8">
                    <v:shape id="_x0000_s1083" style="position:absolute;margin-left:402.45pt;margin-top:235.55pt;width:317.35pt;height:79.25pt;z-index:2517657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" w14:anchorId="0C9DCA77">
                      <v:textbox>
                        <w:txbxContent>
                          <w:p w:rsidRPr="00EC24B0" w:rsidR="00EC24B0" w:rsidP="00EC24B0" w:rsidRDefault="00EC24B0" w14:paraId="79BE842A" w14:textId="0BE82E9B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Lastly, a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 Name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must be provided in the insertion field, and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Add 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button clicked in order for the new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to be created.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C24B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37A9A39F" wp14:editId="6129302D">
                      <wp:simplePos x="0" y="0"/>
                      <wp:positionH relativeFrom="column">
                        <wp:posOffset>4897925</wp:posOffset>
                      </wp:positionH>
                      <wp:positionV relativeFrom="page">
                        <wp:posOffset>2062430</wp:posOffset>
                      </wp:positionV>
                      <wp:extent cx="272415" cy="325755"/>
                      <wp:effectExtent l="0" t="0" r="0" b="0"/>
                      <wp:wrapNone/>
                      <wp:docPr id="171318036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777683146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F5D148" w14:textId="77777777" w:rsidR="00EC24B0" w:rsidRPr="00154990" w:rsidRDefault="00EC24B0" w:rsidP="00EC24B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077556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05B7856">
                    <v:group id="_x0000_s1084" style="position:absolute;margin-left:385.65pt;margin-top:162.4pt;width:21.45pt;height:25.65pt;z-index:251763712;mso-position-vertical-relative:page;mso-width-relative:margin;mso-height-relative:margin" coordsize="272384,305398" coordorigin="-79718,105557" w14:anchorId="37A9A3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">
                      <v:shape id="Text Box 1" style="position:absolute;left:-79718;top:105557;width:272384;height:305398;visibility:visible;mso-wrap-style:square;v-text-anchor:top" o:spid="_x0000_s108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">
                        <v:textbox>
                          <w:txbxContent>
                            <w:p w:rsidRPr="00154990" w:rsidR="00EC24B0" w:rsidP="00EC24B0" w:rsidRDefault="00EC24B0" w14:paraId="33B80983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86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C24B0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59616" behindDoc="0" locked="0" layoutInCell="1" allowOverlap="1" wp14:anchorId="17E7D981" wp14:editId="027ADB86">
                      <wp:simplePos x="0" y="0"/>
                      <wp:positionH relativeFrom="page">
                        <wp:posOffset>5110480</wp:posOffset>
                      </wp:positionH>
                      <wp:positionV relativeFrom="paragraph">
                        <wp:posOffset>1913890</wp:posOffset>
                      </wp:positionV>
                      <wp:extent cx="4030345" cy="1212850"/>
                      <wp:effectExtent l="0" t="0" r="0" b="6350"/>
                      <wp:wrapTopAndBottom/>
                      <wp:docPr id="10481357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212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27A2A" w14:textId="43B80C4F" w:rsidR="00EC24B0" w:rsidRPr="00EC24B0" w:rsidRDefault="00EC24B0" w:rsidP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After doing so, one or more Servers       can be selected, designating them to the </w:t>
                                  </w:r>
                                  <w:r w:rsidRPr="00EC24B0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 Click a server a 2</w:t>
                                  </w:r>
                                  <w:r w:rsidRPr="00EC24B0">
                                    <w:rPr>
                                      <w:color w:val="auto"/>
                                      <w:sz w:val="24"/>
                                      <w:szCs w:val="24"/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time if you wish to deselect </w:t>
                                  </w:r>
                                  <w:r w:rsidR="00622D78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it and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disassociate it from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you are creating.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380CDB47">
                    <v:shape id="_x0000_s1087" style="position:absolute;margin-left:402.4pt;margin-top:150.7pt;width:317.35pt;height:95.5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" w14:anchorId="17E7D981">
                      <v:textbox>
                        <w:txbxContent>
                          <w:p w:rsidRPr="00EC24B0" w:rsidR="00EC24B0" w:rsidP="00EC24B0" w:rsidRDefault="00EC24B0" w14:paraId="7E81FB2D" w14:textId="43B80C4F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After doing so, one or more Servers       can be selected, designating them to the </w:t>
                            </w:r>
                            <w:r w:rsidRPr="00EC24B0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. Click a server a 2</w:t>
                            </w:r>
                            <w:r w:rsidRPr="00EC24B0">
                              <w:rPr>
                                <w:color w:val="auto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time if you wish to deselect </w:t>
                            </w:r>
                            <w:r w:rsidR="00622D78">
                              <w:rPr>
                                <w:color w:val="auto"/>
                                <w:sz w:val="24"/>
                                <w:szCs w:val="24"/>
                              </w:rPr>
                              <w:t>it and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disassociate it from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you are creating.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C24B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2FCF0C9F" wp14:editId="3E4466D1">
                      <wp:simplePos x="0" y="0"/>
                      <wp:positionH relativeFrom="column">
                        <wp:posOffset>7329188</wp:posOffset>
                      </wp:positionH>
                      <wp:positionV relativeFrom="page">
                        <wp:posOffset>2049918</wp:posOffset>
                      </wp:positionV>
                      <wp:extent cx="272415" cy="325755"/>
                      <wp:effectExtent l="0" t="0" r="0" b="0"/>
                      <wp:wrapNone/>
                      <wp:docPr id="279586016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612576585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CA7D73" w14:textId="77777777" w:rsidR="00EC24B0" w:rsidRPr="00154990" w:rsidRDefault="00EC24B0" w:rsidP="00EC24B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616571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4FE7A7D">
                    <v:group id="_x0000_s1088" style="position:absolute;margin-left:577.1pt;margin-top:161.4pt;width:21.45pt;height:25.65pt;z-index:251761664;mso-position-vertical-relative:page;mso-width-relative:margin;mso-height-relative:margin" coordsize="272384,305398" coordorigin="-79718,105557" w14:anchorId="2FCF0C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">
                      <v:shape id="Text Box 1" style="position:absolute;left:-79718;top:105557;width:272384;height:305398;visibility:visible;mso-wrap-style:square;v-text-anchor:top" o:spid="_x0000_s108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">
                        <v:textbox>
                          <w:txbxContent>
                            <w:p w:rsidRPr="00154990" w:rsidR="00EC24B0" w:rsidP="00EC24B0" w:rsidRDefault="00EC24B0" w14:paraId="061D6CA7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90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C24B0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57568" behindDoc="0" locked="0" layoutInCell="1" allowOverlap="1" wp14:anchorId="51B841CA" wp14:editId="05C21A62">
                      <wp:simplePos x="0" y="0"/>
                      <wp:positionH relativeFrom="page">
                        <wp:posOffset>5110480</wp:posOffset>
                      </wp:positionH>
                      <wp:positionV relativeFrom="paragraph">
                        <wp:posOffset>1047750</wp:posOffset>
                      </wp:positionV>
                      <wp:extent cx="4030345" cy="1006475"/>
                      <wp:effectExtent l="0" t="0" r="0" b="3175"/>
                      <wp:wrapTopAndBottom/>
                      <wp:docPr id="4911595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006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AD684" w14:textId="0D76879D" w:rsidR="00E54983" w:rsidRPr="00E54983" w:rsidRDefault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New </w:t>
                                  </w:r>
                                  <w:r w:rsidRPr="00EC24B0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created by c</w:t>
                                  </w:r>
                                  <w:r w:rsidR="00E54983" w:rsidRPr="00EC24B0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licking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the </w:t>
                                  </w:r>
                                  <w:r w:rsidR="00E54983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File Selector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window opens a new window.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sers can then select multiple files to add to the </w:t>
                                  </w:r>
                                  <w:r w:rsidR="00E54983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Files List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9F059B4">
                    <v:shape id="_x0000_s1091" style="position:absolute;margin-left:402.4pt;margin-top:82.5pt;width:317.35pt;height:79.25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" w14:anchorId="51B841CA">
                      <v:textbox>
                        <w:txbxContent>
                          <w:p w:rsidRPr="00E54983" w:rsidR="00E54983" w:rsidRDefault="00EC24B0" w14:paraId="7A095AA6" w14:textId="0D76879D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New </w:t>
                            </w:r>
                            <w:r w:rsidRPr="00EC24B0">
                              <w:rPr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created by c</w:t>
                            </w:r>
                            <w:r w:rsidRPr="00EC24B0"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>licking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="00E54983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File Selector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window opens a new window.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u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sers can then select multiple files to add to the </w:t>
                            </w:r>
                            <w:r w:rsidR="00E54983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Files List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54983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47328" behindDoc="0" locked="0" layoutInCell="1" allowOverlap="1" wp14:anchorId="2CF3987C" wp14:editId="14894BC8">
                      <wp:simplePos x="0" y="0"/>
                      <wp:positionH relativeFrom="page">
                        <wp:posOffset>5113655</wp:posOffset>
                      </wp:positionH>
                      <wp:positionV relativeFrom="page">
                        <wp:posOffset>390525</wp:posOffset>
                      </wp:positionV>
                      <wp:extent cx="4027170" cy="781685"/>
                      <wp:effectExtent l="0" t="0" r="0" b="0"/>
                      <wp:wrapSquare wrapText="bothSides"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27170" cy="7816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039719" w14:textId="712C5DC4" w:rsidR="00E54983" w:rsidRPr="00E54983" w:rsidRDefault="00E54983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Existing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selected in this window, causing the associating files to populate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Files List   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9F85B77">
                    <v:shape id="_x0000_s1092" style="position:absolute;margin-left:402.65pt;margin-top:30.75pt;width:317.1pt;height:61.55pt;z-index:2517473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" w14:anchorId="2CF3987C">
                      <v:textbox>
                        <w:txbxContent>
                          <w:p w:rsidRPr="00E54983" w:rsidR="00E54983" w:rsidRDefault="00E54983" w14:paraId="0CE545AA" w14:textId="712C5DC4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Existing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selected in this window, causing the associating files to populate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Files List     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0FBB3199" wp14:editId="586A6C1B">
                      <wp:simplePos x="0" y="0"/>
                      <wp:positionH relativeFrom="column">
                        <wp:posOffset>4871392</wp:posOffset>
                      </wp:positionH>
                      <wp:positionV relativeFrom="page">
                        <wp:posOffset>1166109</wp:posOffset>
                      </wp:positionV>
                      <wp:extent cx="272415" cy="325755"/>
                      <wp:effectExtent l="0" t="0" r="0" b="0"/>
                      <wp:wrapNone/>
                      <wp:docPr id="1632059591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597476538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292DE6" w14:textId="77777777" w:rsidR="00E54983" w:rsidRPr="00154990" w:rsidRDefault="00E54983" w:rsidP="00E54983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918595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04F30E4">
                    <v:group id="_x0000_s1093" style="position:absolute;margin-left:383.55pt;margin-top:91.8pt;width:21.45pt;height:25.65pt;z-index:251755520;mso-position-vertical-relative:page;mso-width-relative:margin;mso-height-relative:margin" coordsize="272384,305398" coordorigin="-79718,105557" w14:anchorId="0FBB3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">
                      <v:shape id="Text Box 1" style="position:absolute;left:-79718;top:105557;width:272384;height:305398;visibility:visible;mso-wrap-style:square;v-text-anchor:top" o:spid="_x0000_s109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">
                        <v:textbox>
                          <w:txbxContent>
                            <w:p w:rsidRPr="00154990" w:rsidR="00E54983" w:rsidP="00E54983" w:rsidRDefault="00E54983" w14:paraId="4BF7EC95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95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53472" behindDoc="0" locked="0" layoutInCell="1" allowOverlap="1" wp14:anchorId="7FE4E844" wp14:editId="418CFA48">
                      <wp:simplePos x="0" y="0"/>
                      <wp:positionH relativeFrom="column">
                        <wp:posOffset>4868891</wp:posOffset>
                      </wp:positionH>
                      <wp:positionV relativeFrom="page">
                        <wp:posOffset>523714</wp:posOffset>
                      </wp:positionV>
                      <wp:extent cx="268605" cy="309880"/>
                      <wp:effectExtent l="0" t="0" r="0" b="0"/>
                      <wp:wrapNone/>
                      <wp:docPr id="185357308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6287" y="93743"/>
                                <a:chExt cx="272384" cy="305398"/>
                              </a:xfrm>
                            </wpg:grpSpPr>
                            <wps:wsp>
                              <wps:cNvPr id="562511087" name="Text Box 1"/>
                              <wps:cNvSpPr txBox="1"/>
                              <wps:spPr>
                                <a:xfrm>
                                  <a:off x="-86287" y="93743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5B0C8D" w14:textId="77777777" w:rsidR="00E54983" w:rsidRPr="00154990" w:rsidRDefault="00E54983" w:rsidP="00E54983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154990"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4735177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6973310">
                    <v:group id="_x0000_s1096" style="position:absolute;margin-left:383.4pt;margin-top:41.25pt;width:21.15pt;height:24.4pt;z-index:251753472;mso-position-vertical-relative:page;mso-width-relative:margin;mso-height-relative:margin" coordsize="272384,305398" coordorigin="-86287,93743" w14:anchorId="7FE4E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">
                      <v:shape id="Text Box 1" style="position:absolute;left:-86287;top:93743;width:272384;height:305398;visibility:visible;mso-wrap-style:square;v-text-anchor:top" o:spid="_x0000_s109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">
                        <v:textbox>
                          <w:txbxContent>
                            <w:p w:rsidRPr="00154990" w:rsidR="00E54983" w:rsidP="00E54983" w:rsidRDefault="00E54983" w14:paraId="02D9AB17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54990"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098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 wp14:anchorId="1CAE3608" wp14:editId="722CF3AC">
                      <wp:simplePos x="0" y="0"/>
                      <wp:positionH relativeFrom="column">
                        <wp:posOffset>7646927</wp:posOffset>
                      </wp:positionH>
                      <wp:positionV relativeFrom="page">
                        <wp:posOffset>732059</wp:posOffset>
                      </wp:positionV>
                      <wp:extent cx="268605" cy="309880"/>
                      <wp:effectExtent l="0" t="0" r="0" b="0"/>
                      <wp:wrapNone/>
                      <wp:docPr id="92265992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2258" y="101569"/>
                                <a:chExt cx="272384" cy="305398"/>
                              </a:xfrm>
                            </wpg:grpSpPr>
                            <wps:wsp>
                              <wps:cNvPr id="812582000" name="Text Box 1"/>
                              <wps:cNvSpPr txBox="1"/>
                              <wps:spPr>
                                <a:xfrm>
                                  <a:off x="-82258" y="101569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3CA069" w14:textId="77777777" w:rsidR="00E54983" w:rsidRPr="00154990" w:rsidRDefault="00E54983" w:rsidP="00E54983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3496907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3BBAA073">
                    <v:group id="_x0000_s1099" style="position:absolute;margin-left:602.1pt;margin-top:57.65pt;width:21.15pt;height:24.4pt;z-index:251749376;mso-position-vertical-relative:page;mso-width-relative:margin;mso-height-relative:margin" coordsize="272384,305398" coordorigin="-82258,101569" w14:anchorId="1CAE3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">
                      <v:shape id="Text Box 1" style="position:absolute;left:-82258;top:101569;width:272384;height:305398;visibility:visible;mso-wrap-style:square;v-text-anchor:top" o:spid="_x0000_s110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">
                        <v:textbox>
                          <w:txbxContent>
                            <w:p w:rsidRPr="00154990" w:rsidR="00E54983" w:rsidP="00E54983" w:rsidRDefault="00E54983" w14:paraId="737D107D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01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40160" behindDoc="0" locked="0" layoutInCell="1" allowOverlap="1" wp14:anchorId="1A942637" wp14:editId="47EE1ADC">
                      <wp:simplePos x="0" y="0"/>
                      <wp:positionH relativeFrom="column">
                        <wp:posOffset>3495455</wp:posOffset>
                      </wp:positionH>
                      <wp:positionV relativeFrom="page">
                        <wp:posOffset>2135625</wp:posOffset>
                      </wp:positionV>
                      <wp:extent cx="272415" cy="325755"/>
                      <wp:effectExtent l="0" t="0" r="0" b="0"/>
                      <wp:wrapNone/>
                      <wp:docPr id="138154087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805928992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472FA0" w14:textId="252756A2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381324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D94588B">
                    <v:group id="_x0000_s1102" style="position:absolute;margin-left:275.25pt;margin-top:168.15pt;width:21.45pt;height:25.65pt;z-index:251740160;mso-position-vertical-relative:page;mso-width-relative:margin;mso-height-relative:margin" coordsize="272384,305398" coordorigin="-79718,105557" w14:anchorId="1A94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">
                      <v:shape id="Text Box 1" style="position:absolute;left:-79718;top:105557;width:272384;height:305398;visibility:visible;mso-wrap-style:square;v-text-anchor:top" o:spid="_x0000_s110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">
                        <v:textbox>
                          <w:txbxContent>
                            <w:p w:rsidRPr="00154990" w:rsidR="00282F97" w:rsidP="00282F97" w:rsidRDefault="00282F97" w14:paraId="6BEC0FE4" w14:textId="252756A2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04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073E1387" wp14:editId="587CD46C">
                      <wp:simplePos x="0" y="0"/>
                      <wp:positionH relativeFrom="column">
                        <wp:posOffset>3617677</wp:posOffset>
                      </wp:positionH>
                      <wp:positionV relativeFrom="page">
                        <wp:posOffset>497956</wp:posOffset>
                      </wp:positionV>
                      <wp:extent cx="272415" cy="325755"/>
                      <wp:effectExtent l="0" t="0" r="0" b="0"/>
                      <wp:wrapNone/>
                      <wp:docPr id="546822404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163219259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8720E6" w14:textId="78FC0D98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9499223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1B086EB">
                    <v:group id="_x0000_s1105" style="position:absolute;margin-left:284.85pt;margin-top:39.2pt;width:21.45pt;height:25.65pt;z-index:251738112;mso-position-vertical-relative:page;mso-width-relative:margin;mso-height-relative:margin" coordsize="272384,305398" coordorigin="-79718,105557" w14:anchorId="073E1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">
                      <v:shape id="Text Box 1" style="position:absolute;left:-79718;top:105557;width:272384;height:305398;visibility:visible;mso-wrap-style:square;v-text-anchor:top" o:spid="_x0000_s110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">
                        <v:textbox>
                          <w:txbxContent>
                            <w:p w:rsidRPr="00154990" w:rsidR="00282F97" w:rsidP="00282F97" w:rsidRDefault="00282F97" w14:paraId="3D6DC322" w14:textId="78FC0D98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07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 wp14:anchorId="56DF7751" wp14:editId="4273331E">
                      <wp:simplePos x="0" y="0"/>
                      <wp:positionH relativeFrom="column">
                        <wp:posOffset>2112010</wp:posOffset>
                      </wp:positionH>
                      <wp:positionV relativeFrom="page">
                        <wp:posOffset>2796540</wp:posOffset>
                      </wp:positionV>
                      <wp:extent cx="272415" cy="325755"/>
                      <wp:effectExtent l="0" t="0" r="0" b="0"/>
                      <wp:wrapNone/>
                      <wp:docPr id="1704733427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406967629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F13080" w14:textId="6E81BF03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4265389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7F4C914C">
                    <v:group id="_x0000_s1108" style="position:absolute;margin-left:166.3pt;margin-top:220.2pt;width:21.45pt;height:25.65pt;z-index:251736064;mso-position-vertical-relative:page;mso-width-relative:margin;mso-height-relative:margin" coordsize="272384,305398" coordorigin="-79718,105557" w14:anchorId="56DF7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">
                      <v:shape id="Text Box 1" style="position:absolute;left:-79718;top:105557;width:272384;height:305398;visibility:visible;mso-wrap-style:square;v-text-anchor:top" o:spid="_x0000_s110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">
                        <v:textbox>
                          <w:txbxContent>
                            <w:p w:rsidRPr="00154990" w:rsidR="00282F97" w:rsidP="00282F97" w:rsidRDefault="00282F97" w14:paraId="38B201AB" w14:textId="6E81BF03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10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01112BC3" wp14:editId="478B34BE">
                      <wp:simplePos x="0" y="0"/>
                      <wp:positionH relativeFrom="column">
                        <wp:posOffset>523792</wp:posOffset>
                      </wp:positionH>
                      <wp:positionV relativeFrom="page">
                        <wp:posOffset>2807418</wp:posOffset>
                      </wp:positionV>
                      <wp:extent cx="268605" cy="309880"/>
                      <wp:effectExtent l="0" t="0" r="0" b="0"/>
                      <wp:wrapNone/>
                      <wp:docPr id="234882565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91026" y="98730"/>
                                <a:chExt cx="272384" cy="305398"/>
                              </a:xfrm>
                            </wpg:grpSpPr>
                            <wps:wsp>
                              <wps:cNvPr id="1382855605" name="Text Box 1"/>
                              <wps:cNvSpPr txBox="1"/>
                              <wps:spPr>
                                <a:xfrm>
                                  <a:off x="-91026" y="98730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4C6395" w14:textId="6B7B3B3E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141090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223A22B">
                    <v:group id="_x0000_s1111" style="position:absolute;margin-left:41.25pt;margin-top:221.05pt;width:21.15pt;height:24.4pt;z-index:251734016;mso-position-vertical-relative:page;mso-width-relative:margin;mso-height-relative:margin" coordsize="272384,305398" coordorigin="-91026,98730" w14:anchorId="01112B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">
                      <v:shape id="Text Box 1" style="position:absolute;left:-91026;top:98730;width:272384;height:305398;visibility:visible;mso-wrap-style:square;v-text-anchor:top" o:spid="_x0000_s111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">
                        <v:textbox>
                          <w:txbxContent>
                            <w:p w:rsidRPr="00154990" w:rsidR="00282F97" w:rsidP="00282F97" w:rsidRDefault="00282F97" w14:paraId="6843B7AD" w14:textId="6B7B3B3E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13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15499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298432BD" wp14:editId="62CC0290">
                      <wp:simplePos x="0" y="0"/>
                      <wp:positionH relativeFrom="column">
                        <wp:posOffset>1724439</wp:posOffset>
                      </wp:positionH>
                      <wp:positionV relativeFrom="page">
                        <wp:posOffset>509491</wp:posOffset>
                      </wp:positionV>
                      <wp:extent cx="268605" cy="309880"/>
                      <wp:effectExtent l="0" t="0" r="0" b="0"/>
                      <wp:wrapNone/>
                      <wp:docPr id="199359050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2258" y="101569"/>
                                <a:chExt cx="272384" cy="305398"/>
                              </a:xfrm>
                            </wpg:grpSpPr>
                            <wps:wsp>
                              <wps:cNvPr id="466175704" name="Text Box 1"/>
                              <wps:cNvSpPr txBox="1"/>
                              <wps:spPr>
                                <a:xfrm>
                                  <a:off x="-82258" y="101569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4AC410" w14:textId="03777BEB" w:rsidR="00154990" w:rsidRPr="00154990" w:rsidRDefault="00154990" w:rsidP="0015499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941019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FB5C752">
                    <v:group id="_x0000_s1114" style="position:absolute;margin-left:135.8pt;margin-top:40.1pt;width:21.15pt;height:24.4pt;z-index:251731968;mso-position-vertical-relative:page;mso-width-relative:margin;mso-height-relative:margin" coordsize="272384,305398" coordorigin="-82258,101569" w14:anchorId="298432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">
                      <v:shape id="Text Box 1" style="position:absolute;left:-82258;top:101569;width:272384;height:305398;visibility:visible;mso-wrap-style:square;v-text-anchor:top" o:spid="_x0000_s111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">
                        <v:textbox>
                          <w:txbxContent>
                            <w:p w:rsidRPr="00154990" w:rsidR="00154990" w:rsidP="00154990" w:rsidRDefault="00154990" w14:paraId="502C79F1" w14:textId="03777BEB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16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15499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2467A823" wp14:editId="021460A3">
                      <wp:simplePos x="0" y="0"/>
                      <wp:positionH relativeFrom="column">
                        <wp:posOffset>229594</wp:posOffset>
                      </wp:positionH>
                      <wp:positionV relativeFrom="page">
                        <wp:posOffset>501540</wp:posOffset>
                      </wp:positionV>
                      <wp:extent cx="268605" cy="309880"/>
                      <wp:effectExtent l="0" t="0" r="0" b="0"/>
                      <wp:wrapNone/>
                      <wp:docPr id="937281797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6287" y="93743"/>
                                <a:chExt cx="272384" cy="305398"/>
                              </a:xfrm>
                            </wpg:grpSpPr>
                            <wps:wsp>
                              <wps:cNvPr id="1241279233" name="Text Box 1"/>
                              <wps:cNvSpPr txBox="1"/>
                              <wps:spPr>
                                <a:xfrm>
                                  <a:off x="-86287" y="93743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911E91" w14:textId="77777777" w:rsidR="00154990" w:rsidRPr="00154990" w:rsidRDefault="00154990" w:rsidP="0015499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154990"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4683981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4E2D559">
                    <v:group id="_x0000_s1117" style="position:absolute;margin-left:18.1pt;margin-top:39.5pt;width:21.15pt;height:24.4pt;z-index:251729920;mso-position-vertical-relative:page;mso-width-relative:margin;mso-height-relative:margin" coordsize="272384,305398" coordorigin="-86287,93743" w14:anchorId="2467A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">
                      <v:shape id="Text Box 1" style="position:absolute;left:-86287;top:93743;width:272384;height:305398;visibility:visible;mso-wrap-style:square;v-text-anchor:top" o:spid="_x0000_s111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">
                        <v:textbox>
                          <w:txbxContent>
                            <w:p w:rsidRPr="00154990" w:rsidR="00154990" w:rsidP="00154990" w:rsidRDefault="00154990" w14:paraId="3B26D869" w14:textId="7777777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54990"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Oval 2" style="position:absolute;left:-12481;top:170821;width:135119;height:135182;visibility:visible;mso-wrap-style:square;v-text-anchor:middle" o:spid="_x0000_s1119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154990" w:rsidRPr="0015499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38DBC566" wp14:editId="4AF05C5E">
                  <wp:simplePos x="0" y="0"/>
                  <wp:positionH relativeFrom="column">
                    <wp:posOffset>-66040</wp:posOffset>
                  </wp:positionH>
                  <wp:positionV relativeFrom="page">
                    <wp:posOffset>406400</wp:posOffset>
                  </wp:positionV>
                  <wp:extent cx="4936490" cy="2671445"/>
                  <wp:effectExtent l="0" t="0" r="0" b="0"/>
                  <wp:wrapSquare wrapText="bothSides"/>
                  <wp:docPr id="416633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6338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49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0541" w:rsidRPr="00B705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228600" distB="228600" distL="228600" distR="228600" simplePos="0" relativeHeight="251722752" behindDoc="1" locked="0" layoutInCell="1" allowOverlap="1" wp14:anchorId="6530294F" wp14:editId="371565D5">
                      <wp:simplePos x="0" y="0"/>
                      <wp:positionH relativeFrom="margin">
                        <wp:posOffset>-68580</wp:posOffset>
                      </wp:positionH>
                      <wp:positionV relativeFrom="margin">
                        <wp:posOffset>0</wp:posOffset>
                      </wp:positionV>
                      <wp:extent cx="9232900" cy="431800"/>
                      <wp:effectExtent l="0" t="0" r="25400" b="25400"/>
                      <wp:wrapSquare wrapText="bothSides"/>
                      <wp:docPr id="65008000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2900" cy="431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17616E" w14:textId="3F78D35C" w:rsidR="00B70541" w:rsidRPr="002208A3" w:rsidRDefault="00B70541" w:rsidP="00B70541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208A3">
                                    <w:rPr>
                                      <w:sz w:val="32"/>
                                      <w:szCs w:val="3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The Presets List has a considerably more intricate interface.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id w:val="-573277241"/>
                                    <w:temporary/>
                                    <w:showingPlcHdr/>
                                    <w15:appearance w15:val="hidden"/>
                                    <w:text w:multiLine="1"/>
                                  </w:sdtPr>
                                  <w:sdtContent>
                                    <w:p w14:paraId="0C0195A7" w14:textId="77777777" w:rsidR="00B70541" w:rsidRDefault="00B70541" w:rsidP="00B70541">
                                      <w:pPr>
                                        <w:pStyle w:val="NoSpacing"/>
                                        <w:pBdr>
                                          <w:top w:val="dotted" w:sz="4" w:space="6" w:color="FFFFFF" w:themeColor="background1"/>
                                        </w:pBdr>
                                        <w:ind w:left="360"/>
                                        <w:jc w:val="center"/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[Cite your source here.]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D0FA202">
                    <v:shape id="_x0000_s1120" style="position:absolute;margin-left:-5.4pt;margin-top:0;width:727pt;height:34pt;z-index:-25159372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fillcolor="#99cb38 [3204]" strokecolor="white [3201]" strokeweight="1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" w14:anchorId="6530294F">
                      <v:textbox inset="14.4pt,7.2pt,14.4pt,7.2pt">
                        <w:txbxContent>
                          <w:p w:rsidRPr="002208A3" w:rsidR="00B70541" w:rsidP="00B70541" w:rsidRDefault="00B70541" w14:paraId="693165A8" w14:textId="3F78D35C">
                            <w:pPr>
                              <w:jc w:val="center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208A3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 Presets List has a considerably more intricate interface.</w:t>
                            </w:r>
                          </w:p>
                          <w:sdt>
                            <w:sdtPr>
                              <w:id w:val="1487400108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id w:val="-573277241"/>
                              <w:temporary/>
                              <w:showingPlcHdr/>
                              <w15:appearance w15:val="hidden"/>
                              <w:text w:multiLine="1"/>
                            </w:sdtPr>
                            <w:sdtContent>
                              <w:p w:rsidR="00B70541" w:rsidP="00B70541" w:rsidRDefault="00B70541" w14:paraId="28FE11CF" w14:textId="77777777">
                                <w:pPr>
                                  <w:pStyle w:val="NoSpacing"/>
                                  <w:pBdr>
                                    <w:top w:val="dotted" w:color="FFFFFF" w:themeColor="background1" w:sz="4" w:space="6"/>
                                  </w:pBdr>
                                  <w:ind w:left="360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[Cite your source here.]</w:t>
                                </w:r>
                              </w:p>
                            </w:sdtContent>
                          </w:sdt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w:t xml:space="preserve">    </w:t>
            </w:r>
          </w:p>
        </w:tc>
      </w:tr>
      <w:tr w:rsidR="002208A3" w14:paraId="0101802C" w14:textId="77777777" w:rsidTr="676F46E8">
        <w:trPr>
          <w:trHeight w:val="62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5E5EEA9" w14:textId="42345678" w:rsidR="002208A3" w:rsidRPr="002208A3" w:rsidRDefault="002208A3" w:rsidP="002208A3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 w:rsidRPr="002208A3">
              <w:rPr>
                <w:b/>
                <w:bCs/>
                <w:noProof/>
                <w:sz w:val="32"/>
                <w:szCs w:val="32"/>
              </w:rPr>
              <w:lastRenderedPageBreak/>
              <w:t>Object Management</w:t>
            </w:r>
            <w:r>
              <w:rPr>
                <w:b/>
                <w:bCs/>
                <w:noProof/>
                <w:sz w:val="32"/>
                <w:szCs w:val="32"/>
              </w:rPr>
              <w:t>: Connections List</w:t>
            </w:r>
          </w:p>
        </w:tc>
      </w:tr>
      <w:tr w:rsidR="002208A3" w14:paraId="7B5EC59C" w14:textId="77777777" w:rsidTr="676F46E8">
        <w:trPr>
          <w:trHeight w:val="926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6DBEB5DF" w14:textId="45F6C963" w:rsidR="002208A3" w:rsidRDefault="00A07E42" w:rsidP="00824A06">
            <w:pPr>
              <w:rPr>
                <w:noProof/>
                <w:sz w:val="28"/>
                <w:szCs w:val="28"/>
              </w:rPr>
            </w:pPr>
            <w:r w:rsidRPr="00AD69B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81120" behindDoc="0" locked="0" layoutInCell="1" allowOverlap="1" wp14:anchorId="2798BB79" wp14:editId="55794075">
                      <wp:simplePos x="0" y="0"/>
                      <wp:positionH relativeFrom="page">
                        <wp:posOffset>5319395</wp:posOffset>
                      </wp:positionH>
                      <wp:positionV relativeFrom="page">
                        <wp:posOffset>1480185</wp:posOffset>
                      </wp:positionV>
                      <wp:extent cx="3821430" cy="1446530"/>
                      <wp:effectExtent l="0" t="0" r="0" b="1270"/>
                      <wp:wrapSquare wrapText="bothSides"/>
                      <wp:docPr id="19795801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1430" cy="14465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28329C" w14:textId="2BFF5B49" w:rsidR="00A07E42" w:rsidRPr="00A07E42" w:rsidRDefault="00A07E42" w:rsidP="00A07E42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Connections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removed by selecting them in the </w:t>
                                  </w:r>
                                  <w:r w:rsidR="00F46DB7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list and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F46DB7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then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clicking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Delete Selected Connection(s)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8698411">
                    <v:shape id="_x0000_s1121" style="position:absolute;margin-left:418.85pt;margin-top:116.55pt;width:300.9pt;height:113.9pt;z-index:25178112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" w14:anchorId="2798BB79">
                      <v:textbox>
                        <w:txbxContent>
                          <w:p w:rsidRPr="00A07E42" w:rsidR="00A07E42" w:rsidP="00A07E42" w:rsidRDefault="00A07E42" w14:paraId="713ACA2C" w14:textId="2BFF5B49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Connections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removed by selecting them in the </w:t>
                            </w:r>
                            <w:r w:rsidR="00F46DB7">
                              <w:rPr>
                                <w:color w:val="auto"/>
                                <w:sz w:val="24"/>
                                <w:szCs w:val="24"/>
                              </w:rPr>
                              <w:t>list and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46DB7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then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clicking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Delete Selected Connection(s)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="00AD69BF" w:rsidRPr="00AD69B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79072" behindDoc="0" locked="0" layoutInCell="1" allowOverlap="1" wp14:anchorId="27854564" wp14:editId="7832F1F5">
                      <wp:simplePos x="0" y="0"/>
                      <wp:positionH relativeFrom="page">
                        <wp:posOffset>5318125</wp:posOffset>
                      </wp:positionH>
                      <wp:positionV relativeFrom="page">
                        <wp:posOffset>0</wp:posOffset>
                      </wp:positionV>
                      <wp:extent cx="3821430" cy="1618615"/>
                      <wp:effectExtent l="0" t="0" r="0" b="635"/>
                      <wp:wrapSquare wrapText="bothSides"/>
                      <wp:docPr id="823525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1430" cy="16186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EAA72B" w14:textId="671ACAE3" w:rsidR="00AD69BF" w:rsidRDefault="00AD69BF" w:rsidP="00AD69BF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Users can create new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Connection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from this window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, by providing the following, and then clicking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Add Connection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5F094632" w14:textId="2D64ECF9" w:rsidR="00AD69BF" w:rsidRPr="00AD69BF" w:rsidRDefault="00AD69BF" w:rsidP="00AD69BF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Server Name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Username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Password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valid </w:t>
                                  </w:r>
                                  <w:r w:rsidR="00A07E42"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URL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for the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Remote Directory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B92E6F6">
                    <v:shape id="_x0000_s1122" style="position:absolute;margin-left:418.75pt;margin-top:0;width:300.9pt;height:127.45pt;z-index:25177907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" w14:anchorId="27854564">
                      <v:textbox>
                        <w:txbxContent>
                          <w:p w:rsidR="00AD69BF" w:rsidP="00AD69BF" w:rsidRDefault="00AD69BF" w14:paraId="46A1B76A" w14:textId="671ACAE3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Users can create new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Connection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from this window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, by providing the following, and then clicking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Add Connection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Pr="00AD69BF" w:rsidR="00AD69BF" w:rsidP="00AD69BF" w:rsidRDefault="00AD69BF" w14:paraId="3013E07E" w14:textId="2D64ECF9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Server Name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Password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valid </w:t>
                            </w:r>
                            <w:r w:rsidRPr="00AD69BF" w:rsidR="00A07E42">
                              <w:rPr>
                                <w:color w:val="auto"/>
                                <w:sz w:val="24"/>
                                <w:szCs w:val="24"/>
                              </w:rPr>
                              <w:t>URL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for the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Remote Directory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="00AD69BF" w:rsidRPr="00AD69B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77024" behindDoc="0" locked="0" layoutInCell="1" allowOverlap="1" wp14:anchorId="66B58B97" wp14:editId="63315FBE">
                  <wp:simplePos x="0" y="0"/>
                  <wp:positionH relativeFrom="column">
                    <wp:posOffset>-64135</wp:posOffset>
                  </wp:positionH>
                  <wp:positionV relativeFrom="page">
                    <wp:posOffset>635</wp:posOffset>
                  </wp:positionV>
                  <wp:extent cx="5413375" cy="2935605"/>
                  <wp:effectExtent l="0" t="0" r="0" b="0"/>
                  <wp:wrapSquare wrapText="bothSides"/>
                  <wp:docPr id="372943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94363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F7BEC8" w14:textId="1A23CE75" w:rsidR="00AD69BF" w:rsidRDefault="00AD69BF" w:rsidP="00824A06">
            <w:pPr>
              <w:rPr>
                <w:noProof/>
                <w:sz w:val="28"/>
                <w:szCs w:val="28"/>
              </w:rPr>
            </w:pPr>
          </w:p>
        </w:tc>
      </w:tr>
      <w:tr w:rsidR="00CE1DF6" w14:paraId="46DEABD0" w14:textId="77777777" w:rsidTr="676F46E8">
        <w:trPr>
          <w:trHeight w:val="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B8921B3" w14:textId="384B2E66" w:rsidR="00CE1DF6" w:rsidRPr="00CE1DF6" w:rsidRDefault="00CE1DF6" w:rsidP="00CE1DF6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QtDesigner: Installation</w:t>
            </w:r>
          </w:p>
        </w:tc>
      </w:tr>
      <w:tr w:rsidR="00CE1DF6" w14:paraId="6C4621D6" w14:textId="77777777" w:rsidTr="676F46E8">
        <w:trPr>
          <w:trHeight w:val="9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56178780" w14:textId="13C50D39" w:rsidR="00F91C34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A2C6158" wp14:editId="3BE2B863">
                      <wp:simplePos x="0" y="0"/>
                      <wp:positionH relativeFrom="column">
                        <wp:posOffset>3097852</wp:posOffset>
                      </wp:positionH>
                      <wp:positionV relativeFrom="paragraph">
                        <wp:posOffset>6414</wp:posOffset>
                      </wp:positionV>
                      <wp:extent cx="1017188" cy="87347"/>
                      <wp:effectExtent l="0" t="0" r="12065" b="27305"/>
                      <wp:wrapNone/>
                      <wp:docPr id="238172391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7188" cy="873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3A02EC2E">
                    <v:rect id="Rectangle 8" style="position:absolute;margin-left:243.95pt;margin-top:.5pt;width:80.1pt;height:6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ffc000" strokeweight="1pt" w14:anchorId="4A0653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"/>
                  </w:pict>
                </mc:Fallback>
              </mc:AlternateContent>
            </w:r>
            <w:r w:rsidRPr="00F91C34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87264" behindDoc="0" locked="0" layoutInCell="1" allowOverlap="1" wp14:anchorId="302C4777" wp14:editId="5C336CD3">
                  <wp:simplePos x="0" y="0"/>
                  <wp:positionH relativeFrom="column">
                    <wp:posOffset>2423160</wp:posOffset>
                  </wp:positionH>
                  <wp:positionV relativeFrom="page">
                    <wp:posOffset>0</wp:posOffset>
                  </wp:positionV>
                  <wp:extent cx="4424045" cy="1923415"/>
                  <wp:effectExtent l="19050" t="19050" r="14605" b="19685"/>
                  <wp:wrapSquare wrapText="bothSides"/>
                  <wp:docPr id="1075428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42823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1923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5951" behindDoc="0" locked="0" layoutInCell="1" allowOverlap="1" wp14:anchorId="3CEECB02" wp14:editId="19738C49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0</wp:posOffset>
                      </wp:positionV>
                      <wp:extent cx="2487930" cy="1250950"/>
                      <wp:effectExtent l="0" t="0" r="26670" b="25400"/>
                      <wp:wrapSquare wrapText="bothSides"/>
                      <wp:docPr id="84570219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930" cy="1250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3B42A26">
                    <v:rect id="Rectangle 4" style="position:absolute;margin-left:-5.35pt;margin-top:0;width:195.9pt;height:98.5pt;z-index:251645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white [3212]" strokecolor="#92d050" strokeweight="1pt" w14:anchorId="046AB1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">
                      <v:fill opacity="0"/>
                      <w10:wrap type="square" anchory="page"/>
                    </v:rect>
                  </w:pict>
                </mc:Fallback>
              </mc:AlternateContent>
            </w:r>
            <w:r w:rsidR="00F91C34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44926" behindDoc="0" locked="0" layoutInCell="1" allowOverlap="1" wp14:anchorId="26462BA6" wp14:editId="44089CC8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0</wp:posOffset>
                      </wp:positionV>
                      <wp:extent cx="2499995" cy="647700"/>
                      <wp:effectExtent l="0" t="0" r="0" b="0"/>
                      <wp:wrapSquare wrapText="bothSides"/>
                      <wp:docPr id="183365151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9995" cy="647700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40879008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962564" name="Rectangle 138962564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F894DEE">
                    <v:group id="Group 5" style="position:absolute;margin-left:-5.4pt;margin-top:0;width:196.85pt;height:51pt;z-index:251644926;mso-position-vertical-relative:page;mso-width-relative:margin;mso-height-relative:margin" coordsize="14721,10241" coordorigin="2286" o:spid="_x0000_s1026" w14:anchorId="2DFF4D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">
                      <v:shape id="Rectangle 10" style="position:absolute;left:2286;width:14662;height:10122;visibility:visible;mso-wrap-style:square;v-text-anchor:middle" coordsize="2240281,822960" o:spid="_x0000_s1027" fillcolor="#99cb38 [3204]" stroked="f" strokeweight="1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38962564" style="position:absolute;left:2286;width:14721;height:1024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">
                        <v:fill type="frame" o:title="" recolor="t" rotate="t" r:id="rId29"/>
                      </v:rect>
                      <w10:wrap type="square" anchory="page"/>
                    </v:group>
                  </w:pict>
                </mc:Fallback>
              </mc:AlternateContent>
            </w:r>
          </w:p>
          <w:p w14:paraId="6B4C7185" w14:textId="0528B8B5" w:rsidR="00F91C34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1EE1BA1A" wp14:editId="27AABD78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511810</wp:posOffset>
                      </wp:positionV>
                      <wp:extent cx="2487930" cy="726440"/>
                      <wp:effectExtent l="0" t="0" r="7620" b="0"/>
                      <wp:wrapSquare wrapText="bothSides"/>
                      <wp:docPr id="370223094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7930" cy="7264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0B5211" w14:textId="2295D3A2" w:rsidR="00F91C34" w:rsidRPr="00F91C34" w:rsidRDefault="00F91C34" w:rsidP="00F91C34">
                                  <w:pPr>
                                    <w:pStyle w:val="NoSpacing"/>
                                    <w:ind w:left="90"/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The first step is installing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QtDesigner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. Open a Command Prompt and execute the command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br/>
                                    <w:t>pip install pyqt5-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tools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7FD3F720">
                    <v:shape id="Text Box 6" style="position:absolute;margin-left:-5.4pt;margin-top:40.3pt;width:195.9pt;height:57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12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" w14:anchorId="1EE1BA1A">
                      <v:textbox inset="3.6pt,7.2pt,0,0">
                        <w:txbxContent>
                          <w:p w:rsidRPr="00F91C34" w:rsidR="00F91C34" w:rsidP="00F91C34" w:rsidRDefault="00F91C34" w14:paraId="1FCE8570" w14:textId="2295D3A2">
                            <w:pPr>
                              <w:pStyle w:val="NoSpacing"/>
                              <w:ind w:left="90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first step is installing QtDesigner. Open a Command Prompt and execute the command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>pip install pyqt5-tools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  <w:p w14:paraId="53EEB0E4" w14:textId="792E6D6C" w:rsidR="00F91C34" w:rsidRDefault="00F91C34" w:rsidP="00824A06">
            <w:pPr>
              <w:rPr>
                <w:noProof/>
                <w:sz w:val="28"/>
                <w:szCs w:val="28"/>
              </w:rPr>
            </w:pPr>
          </w:p>
          <w:p w14:paraId="11B4CAAB" w14:textId="4A4E2685" w:rsidR="00CE1DF6" w:rsidRDefault="00CE1DF6" w:rsidP="00824A06">
            <w:pPr>
              <w:rPr>
                <w:noProof/>
                <w:sz w:val="28"/>
                <w:szCs w:val="28"/>
              </w:rPr>
            </w:pPr>
          </w:p>
          <w:p w14:paraId="194DAB30" w14:textId="2252308C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2EE3AEE7" w14:textId="461D3DBB" w:rsidR="006550CF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2876" behindDoc="0" locked="0" layoutInCell="1" allowOverlap="1" wp14:anchorId="6EF5C661" wp14:editId="480D5F2A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1257935</wp:posOffset>
                      </wp:positionV>
                      <wp:extent cx="2487930" cy="2119630"/>
                      <wp:effectExtent l="0" t="0" r="26670" b="13970"/>
                      <wp:wrapSquare wrapText="bothSides"/>
                      <wp:docPr id="2052179381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930" cy="2119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C2FC5B7">
                    <v:rect id="Rectangle 4" style="position:absolute;margin-left:-5.4pt;margin-top:99.05pt;width:195.9pt;height:166.9pt;z-index:2516428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white [3212]" strokecolor="#92d050" strokeweight="1pt" w14:anchorId="415E8C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">
                      <v:fill opacity="0"/>
                      <w10:wrap type="square" anchory="page"/>
                    </v: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41851" behindDoc="0" locked="0" layoutInCell="1" allowOverlap="1" wp14:anchorId="79DCAA9F" wp14:editId="56A9B83A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1250950</wp:posOffset>
                      </wp:positionV>
                      <wp:extent cx="2499995" cy="647700"/>
                      <wp:effectExtent l="0" t="0" r="0" b="0"/>
                      <wp:wrapSquare wrapText="bothSides"/>
                      <wp:docPr id="668162624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9995" cy="647700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1110405467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3337976" name="Rectangle 1403337976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57E4B7D">
                    <v:group id="Group 5" style="position:absolute;margin-left:-5.4pt;margin-top:98.5pt;width:196.85pt;height:51pt;z-index:251641851;mso-position-vertical-relative:page;mso-width-relative:margin;mso-height-relative:margin" coordsize="14721,10241" coordorigin="2286" o:spid="_x0000_s1026" w14:anchorId="3987AF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">
                      <v:shape id="Rectangle 10" style="position:absolute;left:2286;width:14662;height:10122;visibility:visible;mso-wrap-style:square;v-text-anchor:middle" coordsize="2240281,822960" o:spid="_x0000_s1027" fillcolor="#99cb38 [3204]" stroked="f" strokeweight="1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403337976" style="position:absolute;left:2286;width:14721;height:1024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">
                        <v:fill type="frame" o:title="" recolor="t" rotate="t" r:id="rId29"/>
                      </v:rect>
                      <w10:wrap type="square" anchory="page"/>
                    </v:group>
                  </w:pict>
                </mc:Fallback>
              </mc:AlternateContent>
            </w:r>
          </w:p>
          <w:p w14:paraId="3FED0CED" w14:textId="599AEF16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5114F7A7" w14:textId="5F8A6D0C" w:rsidR="006550CF" w:rsidRDefault="00FC2F05" w:rsidP="00824A06">
            <w:pPr>
              <w:rPr>
                <w:noProof/>
                <w:sz w:val="28"/>
                <w:szCs w:val="28"/>
              </w:rPr>
            </w:pPr>
            <w:r w:rsidRPr="00FC2F05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94432" behindDoc="0" locked="0" layoutInCell="1" allowOverlap="1" wp14:anchorId="06A60D93" wp14:editId="75F77C9A">
                  <wp:simplePos x="0" y="0"/>
                  <wp:positionH relativeFrom="column">
                    <wp:posOffset>2423160</wp:posOffset>
                  </wp:positionH>
                  <wp:positionV relativeFrom="page">
                    <wp:posOffset>1943735</wp:posOffset>
                  </wp:positionV>
                  <wp:extent cx="4417695" cy="1425575"/>
                  <wp:effectExtent l="19050" t="19050" r="20955" b="22225"/>
                  <wp:wrapSquare wrapText="bothSides"/>
                  <wp:docPr id="954154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5491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1425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F8DC975" wp14:editId="03C890B9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1733550</wp:posOffset>
                      </wp:positionV>
                      <wp:extent cx="2487930" cy="1592580"/>
                      <wp:effectExtent l="0" t="0" r="7620" b="7620"/>
                      <wp:wrapSquare wrapText="bothSides"/>
                      <wp:docPr id="180692127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7930" cy="159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34C9E4" w14:textId="7C03171D" w:rsidR="0078098F" w:rsidRPr="0078098F" w:rsidRDefault="00FC2F05" w:rsidP="0078098F">
                                  <w:pPr>
                                    <w:pStyle w:val="NoSpacing"/>
                                    <w:ind w:left="90"/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You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t xml:space="preserve"> can find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your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t xml:space="preserve"> python folder by executing the command: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 w:rsidR="0078098F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python -c “import sys; print(</w:t>
                                  </w:r>
                                  <w:proofErr w:type="spellStart"/>
                                  <w:proofErr w:type="gramStart"/>
                                  <w:r w:rsidR="0078098F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sys.path</w:t>
                                  </w:r>
                                  <w:proofErr w:type="spellEnd"/>
                                  <w:proofErr w:type="gramEnd"/>
                                  <w:r w:rsidR="0078098F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)”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br/>
                                    <w:t xml:space="preserve">Then navigating to the folder: </w:t>
                                  </w:r>
                                  <w:r w:rsidR="0078098F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803922B">
                    <v:shape id="_x0000_s1124" style="position:absolute;margin-left:-5.4pt;margin-top:136.5pt;width:195.9pt;height:125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" w14:anchorId="7F8DC975">
                      <v:textbox inset="3.6pt,7.2pt,0,0">
                        <w:txbxContent>
                          <w:p w:rsidRPr="0078098F" w:rsidR="0078098F" w:rsidP="0078098F" w:rsidRDefault="00FC2F05" w14:paraId="1AABF525" w14:textId="7C03171D">
                            <w:pPr>
                              <w:pStyle w:val="NoSpacing"/>
                              <w:ind w:left="90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You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t xml:space="preserve"> can find </w:t>
                            </w:r>
                            <w:r>
                              <w:rPr>
                                <w:color w:val="000000" w:themeColor="text1"/>
                              </w:rPr>
                              <w:t>your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t xml:space="preserve"> python folder by executing the command: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br/>
                            </w:r>
                            <w:r w:rsidR="0078098F">
                              <w:rPr>
                                <w:i/>
                                <w:iCs/>
                                <w:color w:val="000000" w:themeColor="text1"/>
                              </w:rPr>
                              <w:t>python -c “import sys; print(sys.path)”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br/>
                            </w:r>
                            <w:r w:rsidR="0078098F">
                              <w:rPr>
                                <w:color w:val="000000" w:themeColor="text1"/>
                              </w:rPr>
                              <w:br/>
                            </w:r>
                            <w:r w:rsidR="0078098F">
                              <w:rPr>
                                <w:color w:val="000000" w:themeColor="text1"/>
                              </w:rPr>
                              <w:t xml:space="preserve">Then navigating to the folder: </w:t>
                            </w:r>
                            <w:r w:rsidR="0078098F"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  <w:p w14:paraId="02FC6706" w14:textId="5C373D0D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7E51E3B3" w14:textId="0DB706BE" w:rsidR="006550CF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1DFC209C" wp14:editId="32741AC1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3384550</wp:posOffset>
                      </wp:positionV>
                      <wp:extent cx="2499995" cy="1517650"/>
                      <wp:effectExtent l="0" t="0" r="14605" b="25400"/>
                      <wp:wrapSquare wrapText="bothSides"/>
                      <wp:docPr id="85299694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9995" cy="151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6980DF3">
                    <v:rect id="Rectangle 4" style="position:absolute;margin-left:-5.4pt;margin-top:266.5pt;width:196.85pt;height:119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white [3212]" strokecolor="#92d050" strokeweight="1pt" w14:anchorId="5CC01E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">
                      <v:fill opacity="0"/>
                      <w10:wrap type="square" anchory="page"/>
                    </v: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69232895" wp14:editId="2B332CDD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3384550</wp:posOffset>
                      </wp:positionV>
                      <wp:extent cx="2499995" cy="647700"/>
                      <wp:effectExtent l="0" t="0" r="0" b="0"/>
                      <wp:wrapSquare wrapText="bothSides"/>
                      <wp:docPr id="1280614388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9995" cy="647700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79810230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555189" name="Rectangle 336555189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CB968C7">
                    <v:group id="Group 5" style="position:absolute;margin-left:-5.4pt;margin-top:266.5pt;width:196.85pt;height:51pt;z-index:251798528;mso-position-vertical-relative:page;mso-width-relative:margin;mso-height-relative:margin" coordsize="14721,10241" coordorigin="2286" o:spid="_x0000_s1026" w14:anchorId="257E2FF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">
                      <v:shape id="Rectangle 10" style="position:absolute;left:2286;width:14662;height:10122;visibility:visible;mso-wrap-style:square;v-text-anchor:middle" coordsize="2240281,822960" o:spid="_x0000_s1027" fillcolor="#99cb38 [3204]" stroked="f" strokeweight="1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336555189" style="position:absolute;left:2286;width:14721;height:1024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">
                        <v:fill type="frame" o:title="" recolor="t" rotate="t" r:id="rId29"/>
                      </v:rect>
                      <w10:wrap type="square" anchory="page"/>
                    </v:group>
                  </w:pict>
                </mc:Fallback>
              </mc:AlternateContent>
            </w:r>
            <w:r w:rsidRPr="00874F7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93408" behindDoc="0" locked="0" layoutInCell="1" allowOverlap="1" wp14:anchorId="395DD363" wp14:editId="4064CC1E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2577465</wp:posOffset>
                      </wp:positionV>
                      <wp:extent cx="2489835" cy="767715"/>
                      <wp:effectExtent l="0" t="0" r="0" b="0"/>
                      <wp:wrapTopAndBottom/>
                      <wp:docPr id="6188959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89835" cy="7677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DAA61A" w14:textId="0B8613D7" w:rsidR="00874F7D" w:rsidRPr="0078098F" w:rsidRDefault="0078098F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… / </w:t>
                                  </w:r>
                                  <w:r w:rsidR="00874F7D"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[</w:t>
                                  </w:r>
                                  <w:proofErr w:type="spellStart"/>
                                  <w:r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Pythonxxx</w:t>
                                  </w:r>
                                  <w:proofErr w:type="spellEnd"/>
                                  <w:r w:rsidR="00874F7D"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] / Lib / site-packages / qt5_applications / Qt / bin/ designer.exe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BC538FF">
                    <v:shape id="_x0000_s1125" style="position:absolute;margin-left:0;margin-top:202.95pt;width:196.05pt;height:60.45pt;z-index:251793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" w14:anchorId="395DD363">
                      <v:textbox>
                        <w:txbxContent>
                          <w:p w:rsidRPr="0078098F" w:rsidR="00874F7D" w:rsidRDefault="0078098F" w14:paraId="22081268" w14:textId="0B8613D7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8098F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… / </w:t>
                            </w:r>
                            <w:r w:rsidRPr="0078098F" w:rsidR="00874F7D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 w:rsidRPr="0078098F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Pythonxxx</w:t>
                            </w:r>
                            <w:r w:rsidRPr="0078098F" w:rsidR="00874F7D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 / Lib / site-packages / qt5_applications / Qt / bin/ designer.exe</w:t>
                            </w:r>
                          </w:p>
                        </w:txbxContent>
                      </v:textbox>
                      <w10:wrap type="topAndBottom" anchorx="page" anchory="page"/>
                    </v:shape>
                  </w:pict>
                </mc:Fallback>
              </mc:AlternateContent>
            </w:r>
          </w:p>
          <w:p w14:paraId="627C62B3" w14:textId="778274CE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125F2BBB" w14:textId="77777777" w:rsidR="00D94009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76016D7" wp14:editId="654CF073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3892550</wp:posOffset>
                      </wp:positionV>
                      <wp:extent cx="2508250" cy="984250"/>
                      <wp:effectExtent l="0" t="0" r="6350" b="6350"/>
                      <wp:wrapSquare wrapText="bothSides"/>
                      <wp:docPr id="1624113649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08250" cy="984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14AE5F" w14:textId="54376DA0" w:rsidR="00FC2F05" w:rsidRPr="00FC2F05" w:rsidRDefault="00FC2F05" w:rsidP="00FC2F05">
                                  <w:pPr>
                                    <w:pStyle w:val="NoSpacing"/>
                                    <w:ind w:left="90"/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Right-click your executable and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 xml:space="preserve">Pin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To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 xml:space="preserve"> Start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Pin to Taskbar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, or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Create [a] Shortcut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to save yourself time in the future.</w:t>
                                  </w:r>
                                  <w:r w:rsidR="00D94009"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 w:rsidR="00D94009">
                                    <w:rPr>
                                      <w:color w:val="000000" w:themeColor="text1"/>
                                    </w:rPr>
                                    <w:br/>
                                    <w:t>Launch the application.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C68F7F7">
                    <v:shape id="_x0000_s1126" style="position:absolute;margin-left:-5.4pt;margin-top:306.5pt;width:197.5pt;height:77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" w14:anchorId="576016D7">
                      <v:textbox inset="3.6pt,7.2pt,0,0">
                        <w:txbxContent>
                          <w:p w:rsidRPr="00FC2F05" w:rsidR="00FC2F05" w:rsidP="00FC2F05" w:rsidRDefault="00FC2F05" w14:paraId="2A3E0076" w14:textId="54376DA0">
                            <w:pPr>
                              <w:pStyle w:val="NoSpacing"/>
                              <w:ind w:left="90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Right-click your executable and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Pin To Start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Pin to Taskbar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or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Create [a] Shortcut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to save yourself time in the future.</w:t>
                            </w:r>
                            <w:r w:rsidR="00D94009">
                              <w:rPr>
                                <w:color w:val="000000" w:themeColor="text1"/>
                              </w:rPr>
                              <w:br/>
                            </w:r>
                            <w:r w:rsidR="00D94009">
                              <w:rPr>
                                <w:color w:val="000000" w:themeColor="text1"/>
                              </w:rPr>
                              <w:br/>
                            </w:r>
                            <w:r w:rsidR="00D94009">
                              <w:rPr>
                                <w:color w:val="000000" w:themeColor="text1"/>
                              </w:rPr>
                              <w:t>Launch the application.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w:t xml:space="preserve">    </w:t>
            </w:r>
          </w:p>
          <w:p w14:paraId="31AAB071" w14:textId="77777777" w:rsidR="006550CF" w:rsidRDefault="00D94009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[ This does not require a visual demonstration. ]</w:t>
            </w:r>
          </w:p>
          <w:p w14:paraId="5DD916A2" w14:textId="79B86294" w:rsidR="00D94009" w:rsidRPr="00AD69BF" w:rsidRDefault="00D94009" w:rsidP="00824A06">
            <w:pPr>
              <w:rPr>
                <w:noProof/>
                <w:sz w:val="28"/>
                <w:szCs w:val="28"/>
              </w:rPr>
            </w:pPr>
          </w:p>
        </w:tc>
      </w:tr>
      <w:tr w:rsidR="00D94009" w14:paraId="04FB1EC6" w14:textId="77777777" w:rsidTr="676F46E8">
        <w:trPr>
          <w:trHeight w:val="62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E7621CA" w14:textId="0F473F29" w:rsidR="00D94009" w:rsidRDefault="00D94009" w:rsidP="00D94009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QtDesigner: Main Window</w:t>
            </w:r>
          </w:p>
        </w:tc>
      </w:tr>
      <w:tr w:rsidR="00D94009" w14:paraId="1B116509" w14:textId="77777777" w:rsidTr="676F46E8">
        <w:trPr>
          <w:trHeight w:val="926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4DFDC41" w14:textId="27BAF7D5" w:rsidR="00D94009" w:rsidRDefault="00F81FBF" w:rsidP="00824A06">
            <w:pPr>
              <w:rPr>
                <w:b/>
                <w:bCs/>
                <w:noProof/>
                <w:sz w:val="32"/>
                <w:szCs w:val="32"/>
              </w:rPr>
            </w:pPr>
            <w:r w:rsidRPr="00653E15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13888" behindDoc="0" locked="0" layoutInCell="1" allowOverlap="1" wp14:anchorId="6F5581A1" wp14:editId="2DF26502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2885440</wp:posOffset>
                      </wp:positionV>
                      <wp:extent cx="3994785" cy="2644140"/>
                      <wp:effectExtent l="0" t="0" r="0" b="3810"/>
                      <wp:wrapTopAndBottom/>
                      <wp:docPr id="7162734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94785" cy="26441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C7C896" w14:textId="3B890EAA" w:rsidR="00653E15" w:rsidRPr="00653E15" w:rsidRDefault="00653E15" w:rsidP="00653E15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From here, you can insert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Buttons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Labels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Widgets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, and a myriad of other objects to your Main Window from your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Widget Box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(left). Any object created can be selected via the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Object Inspector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(top right), and its properties viewed and edited in the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Property Editor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further down. 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  <w:t xml:space="preserve">For a more in-depth tutorial on </w:t>
                                  </w:r>
                                  <w:proofErr w:type="spellStart"/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>QtDesigner</w:t>
                                  </w:r>
                                  <w:proofErr w:type="spellEnd"/>
                                  <w:r w:rsidR="0083753E">
                                    <w:rPr>
                                      <w:sz w:val="24"/>
                                      <w:szCs w:val="24"/>
                                    </w:rPr>
                                    <w:t xml:space="preserve"> creating complex graphical user interfaces, 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 xml:space="preserve">consider watching the PyQt5 </w:t>
                                  </w:r>
                                  <w:proofErr w:type="spellStart"/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>QtDesigner</w:t>
                                  </w:r>
                                  <w:proofErr w:type="spellEnd"/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 xml:space="preserve"> tutorial linked below: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="00F81FBF" w:rsidRPr="007D273E">
                                    <w:rPr>
                                      <w:i/>
                                      <w:iCs/>
                                      <w:color w:val="0070C0"/>
                                      <w:sz w:val="22"/>
                                      <w:szCs w:val="22"/>
                                    </w:rPr>
                                    <w:t>https://www.youtube.com/playlist?list=PLzMcBGfZo4-lB8MZfHPLTEHO9zJDDLpYj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6D1917C7">
                    <v:shape id="_x0000_s1127" style="position:absolute;margin-left:0;margin-top:227.2pt;width:314.55pt;height:208.2pt;z-index:2518138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" w14:anchorId="6F5581A1">
                      <v:textbox>
                        <w:txbxContent>
                          <w:p w:rsidRPr="00653E15" w:rsidR="00653E15" w:rsidP="00653E15" w:rsidRDefault="00653E15" w14:paraId="39044F69" w14:textId="3B890EAA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From here, you can insert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Buttons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Labels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Widgets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and a myriad of other objects to your Main Window from your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Widget Box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(left). Any object created can be selected via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Object Inspector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(top right), and its properties viewed and edited in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Property Editor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further down. 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>For a more in-depth tutorial on QtDesigner</w:t>
                            </w:r>
                            <w:r w:rsidR="0083753E">
                              <w:rPr>
                                <w:sz w:val="24"/>
                                <w:szCs w:val="24"/>
                              </w:rPr>
                              <w:t xml:space="preserve"> creating complex graphical user interfaces, 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>consider watching the PyQt5 QtDesigner tutorial linked below: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Pr="007D273E" w:rsidR="00F81FBF">
                              <w:rPr>
                                <w:i/>
                                <w:iCs/>
                                <w:color w:val="0070C0"/>
                                <w:sz w:val="22"/>
                                <w:szCs w:val="22"/>
                              </w:rPr>
                              <w:t>https://www.youtube.com/playlist?list=PLzMcBGfZo4-lB8MZfHPLTEHO9zJDDLpYj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Pr="00653E15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11840" behindDoc="0" locked="0" layoutInCell="1" allowOverlap="1" wp14:anchorId="79826311" wp14:editId="26C35075">
                      <wp:simplePos x="0" y="0"/>
                      <wp:positionH relativeFrom="page">
                        <wp:posOffset>49</wp:posOffset>
                      </wp:positionH>
                      <wp:positionV relativeFrom="paragraph">
                        <wp:posOffset>2223379</wp:posOffset>
                      </wp:positionV>
                      <wp:extent cx="4129405" cy="808990"/>
                      <wp:effectExtent l="0" t="0" r="0" b="0"/>
                      <wp:wrapTopAndBottom/>
                      <wp:docPr id="1968397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9405" cy="8089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CCAD0D" w14:textId="0C03A1D8" w:rsidR="00653E15" w:rsidRPr="00653E15" w:rsidRDefault="00653E15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sz w:val="24"/>
                                    </w:rPr>
                                  </w:pPr>
                                  <w:proofErr w:type="spellStart"/>
                                  <w:r w:rsidRPr="00653E15">
                                    <w:rPr>
                                      <w:sz w:val="24"/>
                                      <w:szCs w:val="24"/>
                                    </w:rPr>
                                    <w:t>QtDesigner’s</w:t>
                                  </w:r>
                                  <w:proofErr w:type="spellEnd"/>
                                  <w:r w:rsidRPr="00653E15">
                                    <w:rPr>
                                      <w:sz w:val="24"/>
                                      <w:szCs w:val="24"/>
                                    </w:rPr>
                                    <w:t xml:space="preserve"> visibility may depend on your device’s resolution.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  <w:t xml:space="preserve">The new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MainWindow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will appear in the middle pane.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9CA7D7F">
                    <v:shape id="_x0000_s1128" style="position:absolute;margin-left:0;margin-top:175.05pt;width:325.15pt;height:63.7pt;z-index:25181184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" w14:anchorId="79826311">
                      <v:textbox>
                        <w:txbxContent>
                          <w:p w:rsidRPr="00653E15" w:rsidR="00653E15" w:rsidRDefault="00653E15" w14:paraId="6AFC4F8C" w14:textId="0C03A1D8">
                            <w:pPr>
                              <w:pBdr>
                                <w:top w:val="single" w:color="99CB38" w:themeColor="accent1" w:sz="24" w:space="8"/>
                                <w:bottom w:val="single" w:color="99CB38" w:themeColor="accent1" w:sz="24" w:space="8"/>
                              </w:pBdr>
                              <w:spacing w:after="0"/>
                              <w:rPr>
                                <w:sz w:val="24"/>
                              </w:rPr>
                            </w:pPr>
                            <w:r w:rsidRPr="00653E15">
                              <w:rPr>
                                <w:sz w:val="24"/>
                                <w:szCs w:val="24"/>
                              </w:rPr>
                              <w:t>QtDesigner’s visibility may depend on your device’s resolution.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The new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MainWindow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will appear in the middle pane. 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50EDD18D" wp14:editId="042BA64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0</wp:posOffset>
                      </wp:positionV>
                      <wp:extent cx="4086860" cy="2287270"/>
                      <wp:effectExtent l="0" t="0" r="27940" b="17780"/>
                      <wp:wrapSquare wrapText="bothSides"/>
                      <wp:docPr id="953275422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6860" cy="2287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82C73DB">
                    <v:rect id="Rectangle 11" style="position:absolute;margin-left:-4.65pt;margin-top:0;width:321.8pt;height:180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color="#92d050" strokeweight="1pt" w14:anchorId="47BBD6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">
                      <v:fill opacity="0"/>
                      <w10:wrap type="square"/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20AD69F8" wp14:editId="5B0EA836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399415</wp:posOffset>
                      </wp:positionV>
                      <wp:extent cx="3853180" cy="1859915"/>
                      <wp:effectExtent l="0" t="0" r="13970" b="6985"/>
                      <wp:wrapSquare wrapText="bothSides"/>
                      <wp:docPr id="1929646848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53180" cy="1859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141C3" w14:textId="783D34DA" w:rsidR="004172D1" w:rsidRPr="00C239D8" w:rsidRDefault="00817277" w:rsidP="004172D1">
                                  <w:pPr>
                                    <w:ind w:left="504"/>
                                  </w:pPr>
                                  <w:r w:rsidRPr="00C239D8">
                                    <w:rPr>
                                      <w:sz w:val="24"/>
                                      <w:szCs w:val="24"/>
                                    </w:rPr>
                                    <w:t xml:space="preserve">The main window should open with a smaller, </w:t>
                                  </w:r>
                                  <w:r w:rsidRPr="00C239D8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New Form</w:t>
                                  </w:r>
                                  <w:r w:rsidRPr="00C239D8">
                                    <w:rPr>
                                      <w:sz w:val="24"/>
                                      <w:szCs w:val="24"/>
                                    </w:rPr>
                                    <w:t xml:space="preserve"> window displayed on top of it.  The primary two elements you will likely be concerned with are of course </w:t>
                                  </w:r>
                                  <w:r w:rsidRPr="00C239D8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Main Window</w:t>
                                  </w:r>
                                  <w:r w:rsidR="00C239D8" w:rsidRPr="00C239D8">
                                    <w:rPr>
                                      <w:sz w:val="24"/>
                                      <w:szCs w:val="24"/>
                                    </w:rPr>
                                    <w:t xml:space="preserve"> and </w:t>
                                  </w:r>
                                  <w:r w:rsidR="00C239D8" w:rsidRPr="00C239D8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Widget</w:t>
                                  </w:r>
                                  <w:r w:rsidR="00C239D8" w:rsidRPr="00C239D8">
                                    <w:rPr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 xml:space="preserve">You will first want to </w:t>
                                  </w:r>
                                  <w:r w:rsidR="00F81FB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create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="00F81FB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Main Window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  <w:r w:rsidR="00C239D8">
                                    <w:rPr>
                                      <w:b/>
                                      <w:bCs/>
                                    </w:rPr>
                                    <w:br/>
                                  </w:r>
                                  <w:r w:rsidR="00C239D8">
                                    <w:rPr>
                                      <w:b/>
                                      <w:bCs/>
                                    </w:rPr>
                                    <w:br/>
                                  </w:r>
                                  <w:r w:rsidR="00F81FBF">
                                    <w:rPr>
                                      <w:sz w:val="22"/>
                                      <w:szCs w:val="22"/>
                                    </w:rPr>
                                    <w:t>Note: K</w:t>
                                  </w:r>
                                  <w:r w:rsidR="00C239D8" w:rsidRPr="00F81FBF">
                                    <w:rPr>
                                      <w:sz w:val="22"/>
                                      <w:szCs w:val="22"/>
                                    </w:rPr>
                                    <w:t xml:space="preserve">eep the </w:t>
                                  </w:r>
                                  <w:r w:rsidR="00C239D8" w:rsidRPr="00F81FBF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Device</w:t>
                                  </w:r>
                                  <w:r w:rsidR="00C239D8" w:rsidRPr="00F81FBF">
                                    <w:rPr>
                                      <w:sz w:val="22"/>
                                      <w:szCs w:val="22"/>
                                    </w:rPr>
                                    <w:t xml:space="preserve"> and </w:t>
                                  </w:r>
                                  <w:r w:rsidR="00C239D8" w:rsidRPr="00F81FBF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Screen Size</w:t>
                                  </w:r>
                                  <w:r w:rsidR="00C239D8" w:rsidRPr="00F81FBF">
                                    <w:rPr>
                                      <w:sz w:val="22"/>
                                      <w:szCs w:val="22"/>
                                    </w:rPr>
                                    <w:t xml:space="preserve"> properties in mind when designing UI windows and widgets, as they may impact performance on a diverse variety of machines.</w:t>
                                  </w:r>
                                  <w:r w:rsidR="00C239D8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</w:p>
                                <w:p w14:paraId="37F4C4A9" w14:textId="31760332" w:rsidR="004172D1" w:rsidRDefault="004172D1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99CB38" w:themeColor="accen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37258F6B">
                    <v:shape id="Text Box 13" style="position:absolute;margin-left:14.05pt;margin-top:31.45pt;width:303.4pt;height:146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1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" w14:anchorId="20AD69F8">
                      <v:textbox inset="3.6pt,7.2pt,0,0">
                        <w:txbxContent>
                          <w:p w:rsidRPr="00C239D8" w:rsidR="004172D1" w:rsidP="004172D1" w:rsidRDefault="00817277" w14:paraId="0D2F8882" w14:textId="783D34DA">
                            <w:pPr>
                              <w:ind w:left="504"/>
                            </w:pPr>
                            <w:r w:rsidRPr="00C239D8">
                              <w:rPr>
                                <w:sz w:val="24"/>
                                <w:szCs w:val="24"/>
                              </w:rPr>
                              <w:t xml:space="preserve">The main window should open with a smaller, </w:t>
                            </w:r>
                            <w:r w:rsidRPr="00C239D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New Form</w:t>
                            </w:r>
                            <w:r w:rsidRPr="00C239D8">
                              <w:rPr>
                                <w:sz w:val="24"/>
                                <w:szCs w:val="24"/>
                              </w:rPr>
                              <w:t xml:space="preserve"> window displayed on top of it.  The primary two elements you will likely be concerned with are of course </w:t>
                            </w:r>
                            <w:r w:rsidRPr="00C239D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Main Window</w:t>
                            </w:r>
                            <w:r w:rsidRPr="00C239D8" w:rsidR="00C239D8">
                              <w:rPr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Pr="00C239D8" w:rsidR="00C239D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Widget</w:t>
                            </w:r>
                            <w:r w:rsidRPr="00C239D8" w:rsidR="00C239D8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 xml:space="preserve">You will first want to </w:t>
                            </w:r>
                            <w:r w:rsidR="00F81FB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create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="00F81FB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Main Window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C239D8">
                              <w:rPr>
                                <w:b/>
                                <w:bCs/>
                              </w:rPr>
                              <w:br/>
                            </w:r>
                            <w:r w:rsidR="00C239D8">
                              <w:rPr>
                                <w:b/>
                                <w:bCs/>
                              </w:rPr>
                              <w:br/>
                            </w:r>
                            <w:r w:rsidR="00F81FBF">
                              <w:rPr>
                                <w:sz w:val="22"/>
                                <w:szCs w:val="22"/>
                              </w:rPr>
                              <w:t>Note: K</w:t>
                            </w:r>
                            <w:r w:rsidRPr="00F81FBF" w:rsidR="00C239D8">
                              <w:rPr>
                                <w:sz w:val="22"/>
                                <w:szCs w:val="22"/>
                              </w:rPr>
                              <w:t xml:space="preserve">eep the </w:t>
                            </w:r>
                            <w:r w:rsidRPr="00F81FBF" w:rsidR="00C239D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Device</w:t>
                            </w:r>
                            <w:r w:rsidRPr="00F81FBF" w:rsidR="00C239D8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r w:rsidRPr="00F81FBF" w:rsidR="00C239D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Screen Size</w:t>
                            </w:r>
                            <w:r w:rsidRPr="00F81FBF" w:rsidR="00C239D8">
                              <w:rPr>
                                <w:sz w:val="22"/>
                                <w:szCs w:val="22"/>
                              </w:rPr>
                              <w:t xml:space="preserve"> properties in mind when designing UI windows and widgets, as they may impact performance on a diverse variety of machines.</w:t>
                            </w:r>
                            <w:r w:rsidR="00C239D8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4172D1" w:rsidRDefault="004172D1" w14:paraId="72A3D3EC" w14:textId="31760332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99CB38" w:themeColor="accent1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C239D8" w:rsidRPr="00C239D8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09792" behindDoc="0" locked="0" layoutInCell="1" allowOverlap="1" wp14:anchorId="012EF42A" wp14:editId="3A95FACD">
                  <wp:simplePos x="0" y="0"/>
                  <wp:positionH relativeFrom="column">
                    <wp:posOffset>4055745</wp:posOffset>
                  </wp:positionH>
                  <wp:positionV relativeFrom="page">
                    <wp:posOffset>2656205</wp:posOffset>
                  </wp:positionV>
                  <wp:extent cx="5012055" cy="2633980"/>
                  <wp:effectExtent l="0" t="0" r="0" b="0"/>
                  <wp:wrapSquare wrapText="bothSides"/>
                  <wp:docPr id="2069911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91139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055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39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5A2BDCB0" wp14:editId="5C5817CD">
                      <wp:simplePos x="0" y="0"/>
                      <wp:positionH relativeFrom="column">
                        <wp:posOffset>6186806</wp:posOffset>
                      </wp:positionH>
                      <wp:positionV relativeFrom="paragraph">
                        <wp:posOffset>1358900</wp:posOffset>
                      </wp:positionV>
                      <wp:extent cx="1289736" cy="449345"/>
                      <wp:effectExtent l="19050" t="19050" r="24765" b="27305"/>
                      <wp:wrapNone/>
                      <wp:docPr id="1240517335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9736" cy="449345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794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036FA325">
                    <v:rect id="Rectangle 14" style="position:absolute;margin-left:487.15pt;margin-top:107pt;width:101.55pt;height:35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f7941d" strokeweight="2.5pt" w14:anchorId="2869AC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"/>
                  </w:pict>
                </mc:Fallback>
              </mc:AlternateContent>
            </w:r>
            <w:r w:rsidR="00817277">
              <w:rPr>
                <w:b/>
                <w:bCs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2111425C" wp14:editId="199743BF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19057</wp:posOffset>
                      </wp:positionV>
                      <wp:extent cx="2249183" cy="832388"/>
                      <wp:effectExtent l="0" t="0" r="0" b="6350"/>
                      <wp:wrapSquare wrapText="bothSides"/>
                      <wp:docPr id="629622929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9183" cy="832388"/>
                                <a:chOff x="228600" y="0"/>
                                <a:chExt cx="1472184" cy="1024127"/>
                              </a:xfrm>
                            </wpg:grpSpPr>
                            <wps:wsp>
                              <wps:cNvPr id="1186944951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4172165" name="Rectangle 1444172165"/>
                              <wps:cNvSpPr/>
                              <wps:spPr>
                                <a:xfrm>
                                  <a:off x="228600" y="0"/>
                                  <a:ext cx="1472184" cy="1024127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44DBB8AE">
                    <v:group id="Group 12" style="position:absolute;margin-left:-4.65pt;margin-top:1.5pt;width:177.1pt;height:65.55pt;z-index:251806720" coordsize="14721,10241" coordorigin="2286" o:spid="_x0000_s1026" w14:anchorId="0256874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">
                      <v:shape id="Rectangle 10" style="position:absolute;left:2286;width:14662;height:10122;visibility:visible;mso-wrap-style:square;v-text-anchor:middle" coordsize="2240281,822960" o:spid="_x0000_s1027" fillcolor="#99cb38 [3204]" stroked="f" strokeweight="1pt" path="m,l2240281,,1659256,222885,,822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444172165" style="position:absolute;left:2286;width:14721;height:1024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">
                        <v:fill type="frame" o:title="" recolor="t" rotate="t" r:id="rId29"/>
                      </v:rect>
                      <w10:wrap type="square"/>
                    </v:group>
                  </w:pict>
                </mc:Fallback>
              </mc:AlternateContent>
            </w:r>
            <w:r w:rsidR="004172D1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4140D58" wp14:editId="57E1955B">
                      <wp:simplePos x="0" y="0"/>
                      <wp:positionH relativeFrom="column">
                        <wp:posOffset>5205087</wp:posOffset>
                      </wp:positionH>
                      <wp:positionV relativeFrom="paragraph">
                        <wp:posOffset>1036895</wp:posOffset>
                      </wp:positionV>
                      <wp:extent cx="434869" cy="183350"/>
                      <wp:effectExtent l="0" t="0" r="22860" b="26670"/>
                      <wp:wrapNone/>
                      <wp:docPr id="886792779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869" cy="183350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5513391">
                    <v:rect id="Rectangle 10" style="position:absolute;margin-left:409.85pt;margin-top:81.65pt;width:34.25pt;height:14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92d050" strokeweight="1.25pt" w14:anchorId="2BD90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"/>
                  </w:pict>
                </mc:Fallback>
              </mc:AlternateContent>
            </w:r>
            <w:r w:rsidR="00D94009" w:rsidRPr="00D94009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01600" behindDoc="0" locked="0" layoutInCell="1" allowOverlap="1" wp14:anchorId="6A5BE622" wp14:editId="53B167A2">
                  <wp:simplePos x="0" y="0"/>
                  <wp:positionH relativeFrom="column">
                    <wp:posOffset>4052619</wp:posOffset>
                  </wp:positionH>
                  <wp:positionV relativeFrom="page">
                    <wp:posOffset>10209</wp:posOffset>
                  </wp:positionV>
                  <wp:extent cx="5020056" cy="2624328"/>
                  <wp:effectExtent l="0" t="0" r="0" b="5080"/>
                  <wp:wrapSquare wrapText="bothSides"/>
                  <wp:docPr id="1475056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5676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056" cy="262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243D0">
              <w:rPr>
                <w:b/>
                <w:bCs/>
                <w:noProof/>
                <w:sz w:val="32"/>
                <w:szCs w:val="32"/>
              </w:rPr>
              <w:t>5wi6</w:t>
            </w:r>
          </w:p>
        </w:tc>
      </w:tr>
      <w:tr w:rsidR="00337C5B" w14:paraId="33A3B2C1" w14:textId="77777777" w:rsidTr="676F46E8">
        <w:trPr>
          <w:trHeight w:hRule="exact" w:val="55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7EC701F9" w14:textId="5DEB1D53" w:rsidR="00337C5B" w:rsidRPr="00653E15" w:rsidRDefault="00577C2B" w:rsidP="00337C5B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1FD0DF35" wp14:editId="2B7DEB2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342265</wp:posOffset>
                      </wp:positionV>
                      <wp:extent cx="9127628" cy="191240"/>
                      <wp:effectExtent l="0" t="0" r="16510" b="18415"/>
                      <wp:wrapNone/>
                      <wp:docPr id="157338891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27628" cy="191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596EF5F8">
                    <v:rect id="Rectangle 18" style="position:absolute;margin-left:-5.05pt;margin-top:26.95pt;width:718.7pt;height:15.0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92d050" strokecolor="#92d050" strokeweight="1pt" w14:anchorId="29AA67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"/>
                  </w:pict>
                </mc:Fallback>
              </mc:AlternateContent>
            </w:r>
            <w:r w:rsidR="00337C5B">
              <w:rPr>
                <w:b/>
                <w:bCs/>
                <w:noProof/>
                <w:sz w:val="32"/>
                <w:szCs w:val="32"/>
              </w:rPr>
              <w:t xml:space="preserve">QtDesigner: </w:t>
            </w:r>
            <w:r w:rsidR="00845FE8" w:rsidRPr="00845FE8">
              <w:rPr>
                <w:b/>
                <w:bCs/>
                <w:noProof/>
                <w:sz w:val="32"/>
                <w:szCs w:val="32"/>
              </w:rPr>
              <w:t>PYUIC5</w:t>
            </w:r>
          </w:p>
        </w:tc>
      </w:tr>
      <w:tr w:rsidR="00337C5B" w14:paraId="772DD3F4" w14:textId="77777777" w:rsidTr="676F46E8">
        <w:trPr>
          <w:trHeight w:hRule="exact" w:val="936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5709D9EB" w14:textId="77777777" w:rsidR="00891702" w:rsidRDefault="00891702" w:rsidP="00824A06">
            <w:pPr>
              <w:rPr>
                <w:noProof/>
                <w:sz w:val="24"/>
                <w:szCs w:val="24"/>
              </w:rPr>
            </w:pPr>
          </w:p>
          <w:p w14:paraId="2476CF75" w14:textId="77777777" w:rsidR="00891702" w:rsidRDefault="00891702" w:rsidP="00824A06">
            <w:pPr>
              <w:rPr>
                <w:noProof/>
                <w:sz w:val="24"/>
                <w:szCs w:val="24"/>
              </w:rPr>
            </w:pPr>
          </w:p>
          <w:p w14:paraId="226426B6" w14:textId="00F941E6" w:rsidR="00337C5B" w:rsidRPr="00891702" w:rsidRDefault="00577C2B" w:rsidP="00824A06">
            <w:pPr>
              <w:rPr>
                <w:i/>
                <w:iCs/>
                <w:noProof/>
                <w:sz w:val="24"/>
                <w:szCs w:val="24"/>
              </w:rPr>
            </w:pPr>
            <w:r w:rsidRPr="00891702">
              <w:rPr>
                <w:i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827200" behindDoc="0" locked="0" layoutInCell="1" allowOverlap="1" wp14:anchorId="5D7C1111" wp14:editId="38B6733A">
                  <wp:simplePos x="0" y="0"/>
                  <wp:positionH relativeFrom="column">
                    <wp:posOffset>20955</wp:posOffset>
                  </wp:positionH>
                  <wp:positionV relativeFrom="page">
                    <wp:posOffset>727710</wp:posOffset>
                  </wp:positionV>
                  <wp:extent cx="6162040" cy="2649855"/>
                  <wp:effectExtent l="0" t="0" r="0" b="0"/>
                  <wp:wrapSquare wrapText="bothSides"/>
                  <wp:docPr id="1183568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56817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04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1702" w:rsidRPr="00891702">
              <w:rPr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7B68AD38" wp14:editId="4A6F50DC">
                      <wp:simplePos x="0" y="0"/>
                      <wp:positionH relativeFrom="column">
                        <wp:posOffset>46355</wp:posOffset>
                      </wp:positionH>
                      <wp:positionV relativeFrom="page">
                        <wp:posOffset>2101215</wp:posOffset>
                      </wp:positionV>
                      <wp:extent cx="3730752" cy="192024"/>
                      <wp:effectExtent l="0" t="0" r="22225" b="17780"/>
                      <wp:wrapSquare wrapText="bothSides"/>
                      <wp:docPr id="37253822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0752" cy="19202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794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3AC34436">
                    <v:rect id="Rectangle 17" style="position:absolute;margin-left:3.65pt;margin-top:165.45pt;width:293.75pt;height:15.1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ed="f" strokecolor="#f7941d" strokeweight="2pt" w14:anchorId="4DBF0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">
                      <w10:wrap type="square" anchory="page"/>
                    </v:rect>
                  </w:pict>
                </mc:Fallback>
              </mc:AlternateContent>
            </w:r>
            <w:r w:rsidR="006E0163" w:rsidRPr="00891702">
              <w:rPr>
                <w:i/>
                <w:iCs/>
                <w:noProof/>
                <w:sz w:val="8"/>
              </w:rPr>
              <w:drawing>
                <wp:anchor distT="0" distB="0" distL="114300" distR="114300" simplePos="0" relativeHeight="251820032" behindDoc="0" locked="0" layoutInCell="1" allowOverlap="1" wp14:anchorId="63B56DC6" wp14:editId="4719C2A9">
                  <wp:simplePos x="0" y="0"/>
                  <wp:positionH relativeFrom="column">
                    <wp:posOffset>16126</wp:posOffset>
                  </wp:positionH>
                  <wp:positionV relativeFrom="page">
                    <wp:posOffset>3354705</wp:posOffset>
                  </wp:positionV>
                  <wp:extent cx="6166485" cy="2573020"/>
                  <wp:effectExtent l="0" t="0" r="5715" b="0"/>
                  <wp:wrapSquare wrapText="bothSides"/>
                  <wp:docPr id="1114211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21164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48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5FE8" w:rsidRPr="00891702">
              <w:rPr>
                <w:i/>
                <w:i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228600" distR="228600" simplePos="0" relativeHeight="251823104" behindDoc="1" locked="0" layoutInCell="1" allowOverlap="1" wp14:anchorId="1DA6A1AE" wp14:editId="424DAB6E">
                      <wp:simplePos x="528034" y="592428"/>
                      <wp:positionH relativeFrom="margin">
                        <wp:align>right</wp:align>
                      </wp:positionH>
                      <wp:positionV relativeFrom="margin">
                        <wp:align>top</wp:align>
                      </wp:positionV>
                      <wp:extent cx="1828800" cy="8150860"/>
                      <wp:effectExtent l="0" t="0" r="0" b="0"/>
                      <wp:wrapSquare wrapText="bothSides"/>
                      <wp:docPr id="201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0" cy="8151039"/>
                                <a:chOff x="0" y="0"/>
                                <a:chExt cx="1828800" cy="8151039"/>
                              </a:xfrm>
                            </wpg:grpSpPr>
                            <wps:wsp>
                              <wps:cNvPr id="202" name="Rectangle 202"/>
                              <wps:cNvSpPr/>
                              <wps:spPr>
                                <a:xfrm>
                                  <a:off x="0" y="0"/>
                                  <a:ext cx="1828800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Rectangle 203"/>
                              <wps:cNvSpPr/>
                              <wps:spPr>
                                <a:xfrm>
                                  <a:off x="0" y="927279"/>
                                  <a:ext cx="1828800" cy="7223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11CA43" w14:textId="7B330FB1" w:rsidR="006E0163" w:rsidRPr="00845FE8" w:rsidRDefault="00845FE8" w:rsidP="006E0163">
                                    <w:pPr>
                                      <w:ind w:left="504"/>
                                      <w:rPr>
                                        <w:sz w:val="28"/>
                                        <w:szCs w:val="24"/>
                                      </w:rPr>
                                    </w:pPr>
                                    <w:r w:rsidRPr="00845FE8">
                                      <w:rPr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mentioned on pg. 2, </w:t>
                                    </w:r>
                                    <w:r w:rsidR="006E0163">
                                      <w:rPr>
                                        <w:sz w:val="28"/>
                                        <w:szCs w:val="28"/>
                                      </w:rPr>
                                      <w:t>line 33 of our code demonstrates the python constructor of our code incorporates .</w:t>
                                    </w:r>
                                    <w:proofErr w:type="spellStart"/>
                                    <w:r w:rsidR="006E0163">
                                      <w:rPr>
                                        <w:sz w:val="28"/>
                                        <w:szCs w:val="28"/>
                                      </w:rPr>
                                      <w:t>ui</w:t>
                                    </w:r>
                                    <w:proofErr w:type="spellEnd"/>
                                    <w:r w:rsidR="006E0163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files into the application directly.</w:t>
                                    </w:r>
                                  </w:p>
                                  <w:p w14:paraId="2C770896" w14:textId="4B7238D8" w:rsidR="00845FE8" w:rsidRPr="00845FE8" w:rsidRDefault="006E0163" w:rsidP="00845FE8">
                                    <w:pPr>
                                      <w:ind w:left="504"/>
                                      <w:rPr>
                                        <w:sz w:val="28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 w:rsidR="00577C2B"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  <w:t xml:space="preserve">However, 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the API </w:t>
                                    </w:r>
                                    <w:r w:rsidR="00845FE8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pyuic5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can </w:t>
                                    </w:r>
                                    <w:r w:rsidR="003C5B9D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optionally 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>convert .</w:t>
                                    </w:r>
                                    <w:proofErr w:type="spellStart"/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>ui</w:t>
                                    </w:r>
                                    <w:proofErr w:type="spellEnd"/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files to .</w:t>
                                    </w:r>
                                    <w:proofErr w:type="spellStart"/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>py</w:t>
                                    </w:r>
                                    <w:proofErr w:type="spellEnd"/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files which can then be used as </w:t>
                                    </w:r>
                                    <w:r w:rsidR="00845FE8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Views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in your python application.</w:t>
                                    </w:r>
                                    <w:r w:rsidR="003C5B9D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99CB38" w:themeColor="accent1"/>
                                      </w:rPr>
                                      <w:id w:val="-2060086451"/>
                                      <w:temporary/>
                                      <w:showingPlcHdr/>
                                      <w15:appearance w15:val="hidden"/>
                                      <w:text w:multiLine="1"/>
                                    </w:sdtPr>
                                    <w:sdtContent>
                                      <w:p w14:paraId="6D913DAD" w14:textId="77777777" w:rsidR="00845FE8" w:rsidRDefault="00845FE8" w:rsidP="00845FE8">
                                        <w:pPr>
                                          <w:pStyle w:val="NoSpacing"/>
                                          <w:ind w:left="360"/>
                                          <w:jc w:val="right"/>
                                          <w:rPr>
                                            <w:color w:val="99CB38" w:themeColor="accent1"/>
                                          </w:rPr>
                                        </w:pPr>
                                        <w:r>
                                          <w:rPr>
                                            <w:color w:val="99CB38" w:themeColor="accent1"/>
                                          </w:rPr>
                                          <w:t>[Cite your source here.]</w:t>
                                        </w:r>
                                      </w:p>
                                    </w:sdtContent>
                                  </w:sdt>
                                  <w:p w14:paraId="7FE4D3D0" w14:textId="279EC79B" w:rsidR="00845FE8" w:rsidRDefault="00845FE8" w:rsidP="00845FE8">
                                    <w:pPr>
                                      <w:jc w:val="both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Text Box 204"/>
                              <wps:cNvSpPr txBox="1"/>
                              <wps:spPr>
                                <a:xfrm>
                                  <a:off x="0" y="231820"/>
                                  <a:ext cx="1828800" cy="685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16AECB" w14:textId="5D020AD3" w:rsidR="00845FE8" w:rsidRPr="00845FE8" w:rsidRDefault="006E0163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Optional Features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30800</wp14:pctWidth>
                      </wp14:sizeRelH>
                      <wp14:sizeRelV relativeFrom="margin">
                        <wp14:pctHeight>100000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793FAC6B">
                    <v:group id="Group 65" style="position:absolute;margin-left:92.8pt;margin-top:0;width:2in;height:641.8pt;z-index:-251493376;mso-width-percent:308;mso-height-percent:1000;mso-wrap-distance-left:18pt;mso-wrap-distance-right:18pt;mso-position-horizontal:right;mso-position-horizontal-relative:margin;mso-position-vertical:top;mso-position-vertical-relative:margin;mso-width-percent:308;mso-height-percent:1000;mso-width-relative:margin;mso-height-relative:margin" coordsize="18288,81510" o:spid="_x0000_s1130" w14:anchorId="1DA6A1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">
                      <v:rect id="Rectangle 202" style="position:absolute;width:18288;height:2286;visibility:visible;mso-wrap-style:square;v-text-anchor:middle" o:spid="_x0000_s1131" fillcolor="#99cb38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"/>
                      <v:rect id="Rectangle 203" style="position:absolute;top:9272;width:18288;height:72238;visibility:visible;mso-wrap-style:square;v-text-anchor:top" o:spid="_x0000_s1132" fillcolor="#99cb38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">
                        <v:textbox inset=",14.4pt,8.64pt,18pt">
                          <w:txbxContent>
                            <w:p w:rsidRPr="00845FE8" w:rsidR="006E0163" w:rsidP="006E0163" w:rsidRDefault="00845FE8" w14:paraId="4B149FED" w14:textId="7B330FB1">
                              <w:pPr>
                                <w:ind w:left="504"/>
                                <w:rPr>
                                  <w:sz w:val="28"/>
                                  <w:szCs w:val="24"/>
                                </w:rPr>
                              </w:pPr>
                              <w:r w:rsidRPr="00845FE8">
                                <w:rPr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mentioned on pg. 2, </w:t>
                              </w:r>
                              <w:r w:rsidR="006E0163">
                                <w:rPr>
                                  <w:sz w:val="28"/>
                                  <w:szCs w:val="28"/>
                                </w:rPr>
                                <w:t>line 33 of our code demonstrates the python constructor of our code incorporates .ui files into the application directly.</w:t>
                              </w:r>
                            </w:p>
                            <w:p w:rsidRPr="00845FE8" w:rsidR="00845FE8" w:rsidP="00845FE8" w:rsidRDefault="006E0163" w14:paraId="11156735" w14:textId="4B7238D8">
                              <w:pPr>
                                <w:ind w:left="504"/>
                                <w:rPr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 w:rsidR="00577C2B"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However, 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the API </w:t>
                              </w:r>
                              <w:r w:rsidR="00845FE8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pyuic5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 can </w:t>
                              </w:r>
                              <w:r w:rsidR="003C5B9D">
                                <w:rPr>
                                  <w:sz w:val="28"/>
                                  <w:szCs w:val="28"/>
                                </w:rPr>
                                <w:t xml:space="preserve">optionally 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convert .ui files to .py files which can then be used as </w:t>
                              </w:r>
                              <w:r w:rsidR="00845FE8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Views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 in your python application.</w:t>
                              </w:r>
                              <w:r w:rsidR="003C5B9D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sdt>
                              <w:sdtPr>
                                <w:id w:val="226913537"/>
                                <w:rPr>
                                  <w:color w:val="99CB38" w:themeColor="accent1"/>
                                </w:rPr>
                                <w:id w:val="-2060086451"/>
                                <w:temporary/>
                                <w:showingPlcHdr/>
                                <w15:appearance w15:val="hidden"/>
                                <w:text w:multiLine="1"/>
                              </w:sdtPr>
                              <w:sdtContent>
                                <w:p w:rsidR="00845FE8" w:rsidP="00845FE8" w:rsidRDefault="00845FE8" w14:paraId="0171AD6F" w14:textId="77777777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99CB38" w:themeColor="accent1"/>
                                    </w:rPr>
                                  </w:pPr>
                                  <w:r>
                                    <w:rPr>
                                      <w:color w:val="99CB38" w:themeColor="accent1"/>
                                    </w:rPr>
                                    <w:t>[Cite your source here.]</w:t>
                                  </w:r>
                                </w:p>
                              </w:sdtContent>
                            </w:sdt>
                            <w:p w:rsidR="00845FE8" w:rsidP="00845FE8" w:rsidRDefault="00845FE8" w14:paraId="0D0B940D" w14:textId="279EC79B">
                              <w:pPr>
                                <w:jc w:val="both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shape id="Text Box 204" style="position:absolute;top:2318;width:18288;height:6858;visibility:visible;mso-wrap-style:square;v-text-anchor:middle" o:spid="_x0000_s1133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">
                        <v:textbox style="mso-fit-shape-to-text:t" inset=",7.2pt,,7.2pt">
                          <w:txbxContent>
                            <w:p w:rsidRPr="00845FE8" w:rsidR="00845FE8" w:rsidRDefault="006E0163" w14:paraId="0D6B679A" w14:textId="5D020AD3">
                              <w:pPr>
                                <w:pStyle w:val="NoSpacing"/>
                                <w:jc w:val="center"/>
                                <w:rPr>
                                  <w:rFonts w:asciiTheme="majorHAnsi" w:hAnsiTheme="majorHAnsi" w:eastAsiaTheme="majorEastAsia" w:cstheme="majorBidi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hAnsiTheme="majorHAnsi" w:eastAsiaTheme="majorEastAsia" w:cstheme="majorBidi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Optional Features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  <w:r w:rsidR="00891702">
              <w:rPr>
                <w:i/>
                <w:iCs/>
                <w:noProof/>
                <w:sz w:val="24"/>
                <w:szCs w:val="24"/>
              </w:rPr>
              <w:t>~/SFTPPipeline/src/views/</w:t>
            </w:r>
            <w:r w:rsidR="00891702" w:rsidRPr="00891702">
              <w:rPr>
                <w:i/>
                <w:iCs/>
                <w:noProof/>
                <w:sz w:val="24"/>
                <w:szCs w:val="24"/>
              </w:rPr>
              <w:t>MainWindow.py</w:t>
            </w:r>
          </w:p>
        </w:tc>
      </w:tr>
      <w:tr w:rsidR="0054520D" w14:paraId="701942A5" w14:textId="77777777" w:rsidTr="676F46E8">
        <w:trPr>
          <w:trHeight w:hRule="exact" w:val="82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9CB38" w:themeFill="accent1"/>
          </w:tcPr>
          <w:p w14:paraId="34D87BFC" w14:textId="74ACC080" w:rsidR="0054520D" w:rsidRPr="0054520D" w:rsidRDefault="0054520D" w:rsidP="0054520D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 w:rsidRPr="0054520D">
              <w:rPr>
                <w:b/>
                <w:bCs/>
                <w:noProof/>
                <w:sz w:val="32"/>
                <w:szCs w:val="32"/>
              </w:rPr>
              <w:lastRenderedPageBreak/>
              <w:t>Pack</w:t>
            </w:r>
            <w:r>
              <w:rPr>
                <w:b/>
                <w:bCs/>
                <w:noProof/>
                <w:sz w:val="32"/>
                <w:szCs w:val="32"/>
              </w:rPr>
              <w:t>ag</w:t>
            </w:r>
            <w:r w:rsidRPr="0054520D">
              <w:rPr>
                <w:b/>
                <w:bCs/>
                <w:noProof/>
                <w:sz w:val="32"/>
                <w:szCs w:val="32"/>
              </w:rPr>
              <w:t>ing Into An Executable</w:t>
            </w:r>
          </w:p>
        </w:tc>
      </w:tr>
      <w:tr w:rsidR="0054520D" w14:paraId="23DD95CC" w14:textId="77777777" w:rsidTr="676F46E8">
        <w:trPr>
          <w:trHeight w:hRule="exact" w:val="909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C7C9E9D" w14:textId="38DD2642" w:rsidR="0054520D" w:rsidRDefault="00A57A1B" w:rsidP="00824A0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4F34CA35" wp14:editId="4CD181E2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0</wp:posOffset>
                      </wp:positionV>
                      <wp:extent cx="5358130" cy="613410"/>
                      <wp:effectExtent l="0" t="0" r="13970" b="15240"/>
                      <wp:wrapSquare wrapText="bothSides"/>
                      <wp:docPr id="125032587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58130" cy="613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B77A7E" w14:textId="72684B32" w:rsidR="00A57A1B" w:rsidRPr="00E47ACD" w:rsidRDefault="00A57A1B" w:rsidP="00A57A1B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You can install </w:t>
                                  </w:r>
                                  <w:proofErr w:type="spellStart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PyInstaller</w:t>
                                  </w:r>
                                  <w:proofErr w:type="spellEnd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with: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pip install </w:t>
                                  </w:r>
                                  <w:proofErr w:type="spellStart"/>
                                  <w:proofErr w:type="gramStart"/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pyinstaller</w:t>
                                  </w:r>
                                  <w:proofErr w:type="spellEnd"/>
                                  <w:proofErr w:type="gramEnd"/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xmlns:w14="http://schemas.microsoft.com/office/word/2010/wordml" xmlns:w="http://schemas.openxmlformats.org/wordprocessingml/2006/main" w14:anchorId="722DF192">
                    <v:shape xmlns:o="urn:schemas-microsoft-com:office:office" xmlns:v="urn:schemas-microsoft-com:vml" id="_x0000_s1134" style="position:absolute;margin-left:-5.35pt;margin-top:0;width:421.9pt;height:48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" w14:anchorId="4F34CA35">
                      <v:textbox inset="3.6pt,7.2pt,0,0">
                        <w:txbxContent>
                          <w:p w:rsidRPr="00E47ACD" w:rsidR="00A57A1B" w:rsidP="00A57A1B" w:rsidRDefault="00A57A1B" w14:paraId="532A9994" w14:textId="72684B32">
                            <w:pPr>
                              <w:pStyle w:val="NoSpacing"/>
                              <w:pBdr>
                                <w:top w:val="single" w:color="auto" w:sz="4" w:space="1"/>
                                <w:left w:val="single" w:color="auto" w:sz="4" w:space="4"/>
                                <w:bottom w:val="single" w:color="auto" w:sz="4" w:space="1"/>
                                <w:right w:val="single" w:color="auto" w:sz="4" w:space="4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You can install PyInstaller with:</w:t>
                            </w: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47AC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pip install pyinstaller”</w:t>
                            </w:r>
                          </w:p>
                        </w:txbxContent>
                      </v:textbox>
                      <w10:wrap xmlns:w10="urn:schemas-microsoft-com:office:word" type="square" anchory="page"/>
                    </v:shape>
                  </w:pict>
                </mc:Fallback>
              </mc:AlternateContent>
            </w:r>
            <w:r w:rsidRPr="00A57A1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43584" behindDoc="1" locked="0" layoutInCell="1" allowOverlap="1" wp14:anchorId="4E15403D" wp14:editId="43B8CCE5">
                  <wp:simplePos x="0" y="0"/>
                  <wp:positionH relativeFrom="column">
                    <wp:posOffset>-68034</wp:posOffset>
                  </wp:positionH>
                  <wp:positionV relativeFrom="page">
                    <wp:posOffset>2630037</wp:posOffset>
                  </wp:positionV>
                  <wp:extent cx="5826125" cy="3046730"/>
                  <wp:effectExtent l="0" t="0" r="3175" b="1270"/>
                  <wp:wrapTight wrapText="bothSides">
                    <wp:wrapPolygon edited="0">
                      <wp:start x="0" y="0"/>
                      <wp:lineTo x="0" y="21474"/>
                      <wp:lineTo x="21541" y="21474"/>
                      <wp:lineTo x="21541" y="0"/>
                      <wp:lineTo x="0" y="0"/>
                    </wp:wrapPolygon>
                  </wp:wrapTight>
                  <wp:docPr id="593030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03001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17EFD138" wp14:editId="0EE06DC6">
                      <wp:simplePos x="0" y="0"/>
                      <wp:positionH relativeFrom="column">
                        <wp:posOffset>-68787</wp:posOffset>
                      </wp:positionH>
                      <wp:positionV relativeFrom="page">
                        <wp:posOffset>2203996</wp:posOffset>
                      </wp:positionV>
                      <wp:extent cx="5762625" cy="436880"/>
                      <wp:effectExtent l="0" t="0" r="9525" b="1270"/>
                      <wp:wrapSquare wrapText="bothSides"/>
                      <wp:docPr id="763850651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62625" cy="436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3892CB" w14:textId="0D5DECC2" w:rsidR="00A81D61" w:rsidRPr="00E47ACD" w:rsidRDefault="00A81D61" w:rsidP="00A81D61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Then, navigate to your ‘~/</w:t>
                                  </w:r>
                                  <w:proofErr w:type="spellStart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SFTPPipeline</w:t>
                                  </w:r>
                                  <w:proofErr w:type="spellEnd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src</w:t>
                                  </w:r>
                                  <w:proofErr w:type="spellEnd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gramStart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‘ folder</w:t>
                                  </w:r>
                                  <w:proofErr w:type="gramEnd"/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w14:anchorId="2F0C4E3E">
                    <v:shape id="_x0000_s1135" style="position:absolute;margin-left:-5.4pt;margin-top:173.55pt;width:453.75pt;height:34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" w14:anchorId="17EFD138">
                      <v:textbox inset="3.6pt,7.2pt,0,0">
                        <w:txbxContent>
                          <w:p w:rsidRPr="00E47ACD" w:rsidR="00A81D61" w:rsidP="00A81D61" w:rsidRDefault="00A81D61" w14:paraId="25277A0A" w14:textId="0D5DECC2">
                            <w:pPr>
                              <w:pStyle w:val="NoSpacing"/>
                              <w:pBdr>
                                <w:top w:val="single" w:color="auto" w:sz="4" w:space="1"/>
                                <w:left w:val="single" w:color="auto" w:sz="4" w:space="4"/>
                                <w:bottom w:val="single" w:color="auto" w:sz="4" w:space="1"/>
                                <w:right w:val="single" w:color="auto" w:sz="4" w:space="4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Then, navigate to your ‘~/SFTPPipeline/src ‘ folder</w:t>
                            </w: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Pr="00E47AC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Pr="00A81D61">
              <w:rPr>
                <w:noProof/>
                <w:sz w:val="8"/>
              </w:rPr>
              <w:drawing>
                <wp:anchor distT="0" distB="0" distL="114300" distR="114300" simplePos="0" relativeHeight="251840512" behindDoc="1" locked="0" layoutInCell="1" allowOverlap="1" wp14:anchorId="6B41E3F4" wp14:editId="0216462B">
                  <wp:simplePos x="0" y="0"/>
                  <wp:positionH relativeFrom="margin">
                    <wp:posOffset>-67945</wp:posOffset>
                  </wp:positionH>
                  <wp:positionV relativeFrom="page">
                    <wp:posOffset>599795</wp:posOffset>
                  </wp:positionV>
                  <wp:extent cx="5426075" cy="1625600"/>
                  <wp:effectExtent l="0" t="0" r="3175" b="0"/>
                  <wp:wrapTight wrapText="bothSides">
                    <wp:wrapPolygon edited="0">
                      <wp:start x="0" y="0"/>
                      <wp:lineTo x="0" y="21263"/>
                      <wp:lineTo x="21537" y="21263"/>
                      <wp:lineTo x="21537" y="0"/>
                      <wp:lineTo x="0" y="0"/>
                    </wp:wrapPolygon>
                  </wp:wrapTight>
                  <wp:docPr id="47176778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76778" name="Picture 1" descr="Text&#10;&#10;Description automatically 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075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12B19" w14:paraId="199FBABD" w14:textId="77777777" w:rsidTr="676F46E8">
        <w:trPr>
          <w:trHeight w:hRule="exact" w:val="1000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7B23707F" w14:textId="5AE34B44" w:rsidR="00B12B19" w:rsidRDefault="00E47ACD" w:rsidP="00B12B1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E71C1BA" wp14:editId="6D72ED11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4244975</wp:posOffset>
                      </wp:positionV>
                      <wp:extent cx="6709410" cy="566420"/>
                      <wp:effectExtent l="0" t="0" r="15240" b="5080"/>
                      <wp:wrapSquare wrapText="bothSides"/>
                      <wp:docPr id="628708868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09410" cy="566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246DF2" w14:textId="3F6BA5D3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The final executable can be found in the resident </w:t>
                                  </w:r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‘</w:t>
                                  </w:r>
                                  <w:r w:rsidR="00E47ACD"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 w:rsidR="00E47ACD"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dist</w:t>
                                  </w:r>
                                  <w:proofErr w:type="spellEnd"/>
                                  <w:proofErr w:type="gramStart"/>
                                  <w:r w:rsidR="00E47ACD"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’ </w:t>
                                  </w:r>
                                  <w:r w:rsidR="00E47ACD"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folder</w:t>
                                  </w:r>
                                  <w:proofErr w:type="gramEnd"/>
                                  <w:r w:rsidR="00E47ACD"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after the task has been completed, and includes both the exe and the folder of assets situated above it.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      <w:pict xmlns:w14="http://schemas.microsoft.com/office/word/2010/wordml" xmlns:w="http://schemas.openxmlformats.org/wordprocessingml/2006/main" w14:anchorId="34BFAFEB">
                    <v:shape xmlns:o="urn:schemas-microsoft-com:office:office" xmlns:v="urn:schemas-microsoft-com:vml" id="_x0000_s1136" style="position:absolute;margin-left:-5.35pt;margin-top:334.25pt;width:528.3pt;height:44.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" w14:anchorId="7E71C1BA">
                      <v:textbox inset="3.6pt,7.2pt,0,0">
                        <w:txbxContent>
                          <w:p w:rsidRPr="00E47ACD" w:rsidR="00B12B19" w:rsidP="00B12B19" w:rsidRDefault="00B12B19" w14:paraId="6DF106CB" w14:textId="3F6BA5D3">
                            <w:pPr>
                              <w:pStyle w:val="NoSpacing"/>
                              <w:pBdr>
                                <w:top w:val="single" w:color="auto" w:sz="4" w:space="1"/>
                                <w:left w:val="single" w:color="auto" w:sz="4" w:space="4"/>
                                <w:bottom w:val="single" w:color="auto" w:sz="4" w:space="1"/>
                                <w:right w:val="single" w:color="auto" w:sz="4" w:space="4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final executable can be found in the resident </w:t>
                            </w:r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‘</w:t>
                            </w:r>
                            <w:r w:rsidRPr="00E47ACD" w:rsidR="00E47ACD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/dist’ </w:t>
                            </w:r>
                            <w:r w:rsidRPr="00E47ACD" w:rsid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folder after the task has been completed, and includes both the exe and the folder of assets situated above it.</w:t>
                            </w:r>
                          </w:p>
                        </w:txbxContent>
                      </v:textbox>
                      <w10:wrap xmlns:w10="urn:schemas-microsoft-com:office:word" type="square" anchory="page"/>
                    </v:shape>
                  </w:pict>
                </mc:Fallback>
              </mc:AlternateContent>
            </w:r>
            <w:r w:rsidRPr="00B12B19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849728" behindDoc="1" locked="0" layoutInCell="1" allowOverlap="1" wp14:anchorId="0D976805" wp14:editId="402528E2">
                  <wp:simplePos x="0" y="0"/>
                  <wp:positionH relativeFrom="column">
                    <wp:posOffset>-67945</wp:posOffset>
                  </wp:positionH>
                  <wp:positionV relativeFrom="page">
                    <wp:posOffset>4824730</wp:posOffset>
                  </wp:positionV>
                  <wp:extent cx="6773545" cy="1498600"/>
                  <wp:effectExtent l="0" t="0" r="8255" b="6350"/>
                  <wp:wrapTight wrapText="bothSides">
                    <wp:wrapPolygon edited="0">
                      <wp:start x="0" y="0"/>
                      <wp:lineTo x="0" y="21417"/>
                      <wp:lineTo x="21566" y="21417"/>
                      <wp:lineTo x="21566" y="0"/>
                      <wp:lineTo x="0" y="0"/>
                    </wp:wrapPolygon>
                  </wp:wrapTight>
                  <wp:docPr id="1490873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7387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3545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2B19" w:rsidRPr="00B12B19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848704" behindDoc="1" locked="0" layoutInCell="1" allowOverlap="1" wp14:anchorId="5D9BB5D6" wp14:editId="4758462E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1001395</wp:posOffset>
                  </wp:positionV>
                  <wp:extent cx="5135880" cy="3275330"/>
                  <wp:effectExtent l="0" t="0" r="7620" b="1270"/>
                  <wp:wrapTight wrapText="bothSides">
                    <wp:wrapPolygon edited="0">
                      <wp:start x="0" y="0"/>
                      <wp:lineTo x="0" y="21483"/>
                      <wp:lineTo x="21552" y="21483"/>
                      <wp:lineTo x="21552" y="0"/>
                      <wp:lineTo x="0" y="0"/>
                    </wp:wrapPolygon>
                  </wp:wrapTight>
                  <wp:docPr id="1795935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93582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2B1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1C424F24" wp14:editId="47616E47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0</wp:posOffset>
                      </wp:positionV>
                      <wp:extent cx="5064125" cy="999490"/>
                      <wp:effectExtent l="0" t="0" r="3175" b="10160"/>
                      <wp:wrapSquare wrapText="bothSides"/>
                      <wp:docPr id="1796138739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64125" cy="9994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266D29" w14:textId="3209AB06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Execute the following command: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pyinstaller</w:t>
                                  </w:r>
                                  <w:proofErr w:type="spellEnd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 xml:space="preserve"> --add-data "</w:t>
                                  </w:r>
                                  <w:proofErr w:type="spellStart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views;views</w:t>
                                  </w:r>
                                  <w:proofErr w:type="spellEnd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" --add-data "</w:t>
                                  </w:r>
                                  <w:proofErr w:type="spellStart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assets;assets</w:t>
                                  </w:r>
                                  <w:proofErr w:type="spellEnd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" SFTPPipeline.py</w:t>
                                  </w:r>
                                </w:p>
                                <w:p w14:paraId="190E6D4B" w14:textId="77777777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6588F1B" w14:textId="694409A5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A very intimidating wall of output should flood your terminal. </w:t>
                                  </w:r>
                                </w:p>
                                <w:p w14:paraId="2614A6EA" w14:textId="77777777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424F2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137" type="#_x0000_t202" style="position:absolute;margin-left:-5.4pt;margin-top:0;width:398.75pt;height:78.7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" filled="f" stroked="f" strokeweight=".5pt">
                      <v:textbox inset="3.6pt,7.2pt,0,0">
                        <w:txbxContent>
                          <w:p w14:paraId="41266D29" w14:textId="3209AB06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Execute the following command:</w:t>
                            </w: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47AC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pyinstaller</w:t>
                            </w:r>
                            <w:proofErr w:type="spellEnd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--add-data "</w:t>
                            </w:r>
                            <w:proofErr w:type="spellStart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views;views</w:t>
                            </w:r>
                            <w:proofErr w:type="spellEnd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" --add-data "</w:t>
                            </w:r>
                            <w:proofErr w:type="spellStart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assets;assets</w:t>
                            </w:r>
                            <w:proofErr w:type="spellEnd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" SFTPPipeline.py</w:t>
                            </w:r>
                          </w:p>
                          <w:p w14:paraId="190E6D4B" w14:textId="77777777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26588F1B" w14:textId="694409A5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A very intimidating wall of output should flood your terminal. </w:t>
                            </w:r>
                          </w:p>
                          <w:p w14:paraId="2614A6EA" w14:textId="77777777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  <w:tr w:rsidR="00B12B19" w14:paraId="7C8069C2" w14:textId="77777777" w:rsidTr="676F46E8">
        <w:trPr>
          <w:trHeight w:hRule="exact" w:val="46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9CB38" w:themeFill="accent1"/>
          </w:tcPr>
          <w:p w14:paraId="40223CB9" w14:textId="39622582" w:rsidR="00B12B19" w:rsidRPr="00186082" w:rsidRDefault="00186082" w:rsidP="00186082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Database Schema</w:t>
            </w:r>
          </w:p>
        </w:tc>
      </w:tr>
      <w:tr w:rsidR="00186082" w14:paraId="28202E4E" w14:textId="77777777" w:rsidTr="676F46E8">
        <w:trPr>
          <w:trHeight w:hRule="exact" w:val="9091"/>
        </w:trPr>
        <w:tc>
          <w:tcPr>
            <w:tcW w:w="1439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45FBE9C" w14:textId="4E4F4E0E" w:rsidR="00186082" w:rsidRDefault="00186082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01E58AD" wp14:editId="29C7EEC9">
                  <wp:extent cx="7645208" cy="5746652"/>
                  <wp:effectExtent l="0" t="0" r="0" b="6985"/>
                  <wp:docPr id="171275228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1578" cy="575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813DC" w14:textId="3C42565F" w:rsidR="002709A2" w:rsidRPr="007F4E5C" w:rsidRDefault="002709A2">
      <w:pPr>
        <w:pStyle w:val="NoSpacing"/>
        <w:rPr>
          <w:sz w:val="8"/>
        </w:rPr>
      </w:pPr>
    </w:p>
    <w:sectPr w:rsidR="002709A2" w:rsidRPr="007F4E5C" w:rsidSect="0059748F">
      <w:footerReference w:type="default" r:id="rId48"/>
      <w:headerReference w:type="first" r:id="rId49"/>
      <w:footerReference w:type="first" r:id="rId50"/>
      <w:pgSz w:w="15840" w:h="12240" w:orient="landscape" w:code="1"/>
      <w:pgMar w:top="1440" w:right="720" w:bottom="720" w:left="720" w:header="36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03019" w14:textId="77777777" w:rsidR="00D15C3F" w:rsidRDefault="00D15C3F" w:rsidP="009966C9">
      <w:pPr>
        <w:spacing w:after="0" w:line="240" w:lineRule="auto"/>
      </w:pPr>
      <w:r>
        <w:separator/>
      </w:r>
    </w:p>
  </w:endnote>
  <w:endnote w:type="continuationSeparator" w:id="0">
    <w:p w14:paraId="220DB925" w14:textId="77777777" w:rsidR="00D15C3F" w:rsidRDefault="00D15C3F" w:rsidP="00996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06083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69C19" w14:textId="3ABEDC1F" w:rsidR="006F6AB0" w:rsidRDefault="006F6A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A2DA3" w14:textId="77777777" w:rsidR="006F6AB0" w:rsidRDefault="006F6A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448DD" w14:textId="045E0A93" w:rsidR="006F6AB0" w:rsidRDefault="006F6AB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B179E6F" w14:textId="77777777" w:rsidR="006F6AB0" w:rsidRDefault="006F6AB0" w:rsidP="006F6AB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DA178" w14:textId="77777777" w:rsidR="00D15C3F" w:rsidRDefault="00D15C3F" w:rsidP="009966C9">
      <w:pPr>
        <w:spacing w:after="0" w:line="240" w:lineRule="auto"/>
      </w:pPr>
      <w:r>
        <w:separator/>
      </w:r>
    </w:p>
  </w:footnote>
  <w:footnote w:type="continuationSeparator" w:id="0">
    <w:p w14:paraId="6338A69A" w14:textId="77777777" w:rsidR="00D15C3F" w:rsidRDefault="00D15C3F" w:rsidP="00996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DC1BC" w14:textId="5B0DEC9C" w:rsidR="009966C9" w:rsidRDefault="00EB0C7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820D419" wp14:editId="2BA3FEFE">
              <wp:simplePos x="0" y="0"/>
              <mc:AlternateContent>
                <mc:Choice Requires="wp14">
                  <wp:positionH relativeFrom="page">
                    <wp14:pctPosHOffset>20300</wp14:pctPosHOffset>
                  </wp:positionH>
                </mc:Choice>
                <mc:Fallback>
                  <wp:positionH relativeFrom="page">
                    <wp:posOffset>2041525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2900</wp14:pctPosVOffset>
                  </wp:positionV>
                </mc:Choice>
                <mc:Fallback>
                  <wp:positionV relativeFrom="page">
                    <wp:posOffset>224790</wp:posOffset>
                  </wp:positionV>
                </mc:Fallback>
              </mc:AlternateContent>
              <wp:extent cx="7616949" cy="7315200"/>
              <wp:effectExtent l="0" t="0" r="5715" b="1270"/>
              <wp:wrapNone/>
              <wp:docPr id="46" name="Group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6949" cy="7315200"/>
                        <a:chOff x="211657" y="0"/>
                        <a:chExt cx="7616611" cy="7315200"/>
                      </a:xfrm>
                    </wpg:grpSpPr>
                    <wps:wsp>
                      <wps:cNvPr id="47" name="Rectangle 47"/>
                      <wps:cNvSpPr/>
                      <wps:spPr>
                        <a:xfrm>
                          <a:off x="3310467" y="0"/>
                          <a:ext cx="2714625" cy="7315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D5AE3" w14:textId="77777777" w:rsidR="00EB0C72" w:rsidRDefault="00EB0C72" w:rsidP="00EB0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8" name="Group 48"/>
                      <wpg:cNvGrpSpPr/>
                      <wpg:grpSpPr>
                        <a:xfrm>
                          <a:off x="211657" y="1193800"/>
                          <a:ext cx="7616611" cy="5553468"/>
                          <a:chOff x="211657" y="0"/>
                          <a:chExt cx="7616611" cy="5553468"/>
                        </a:xfrm>
                      </wpg:grpSpPr>
                      <wps:wsp>
                        <wps:cNvPr id="49" name="Oval 49"/>
                        <wps:cNvSpPr/>
                        <wps:spPr>
                          <a:xfrm>
                            <a:off x="2472266" y="0"/>
                            <a:ext cx="358140" cy="35814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 descr="Circle Graphic" title="Circle Graphic"/>
                        <wpg:cNvGrpSpPr/>
                        <wpg:grpSpPr>
                          <a:xfrm>
                            <a:off x="3708388" y="956733"/>
                            <a:ext cx="4119880" cy="4567399"/>
                            <a:chOff x="-1373758" y="-420771"/>
                            <a:chExt cx="4718124" cy="5229626"/>
                          </a:xfrm>
                        </wpg:grpSpPr>
                        <wps:wsp>
                          <wps:cNvPr id="51" name="Oval 51"/>
                          <wps:cNvSpPr/>
                          <wps:spPr>
                            <a:xfrm>
                              <a:off x="-930456" y="-420771"/>
                              <a:ext cx="3707311" cy="3707289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2574111" y="4038600"/>
                              <a:ext cx="770255" cy="77025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Oval 53"/>
                          <wps:cNvSpPr/>
                          <wps:spPr>
                            <a:xfrm>
                              <a:off x="457200" y="45720"/>
                              <a:ext cx="412339" cy="412339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Oval 54" descr="workers working on laptop" title="workers working on laptop"/>
                          <wps:cNvSpPr/>
                          <wps:spPr>
                            <a:xfrm>
                              <a:off x="-781840" y="-272155"/>
                              <a:ext cx="3450744" cy="3450724"/>
                            </a:xfrm>
                            <a:prstGeom prst="ellipse">
                              <a:avLst/>
                            </a:prstGeom>
                            <a:blipFill>
                              <a:blip r:embed="rId1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2">
                                        <a14:imgEffect>
                                          <a14:saturation sat="0"/>
                                        </a14:imgEffect>
                                        <a14:imgEffect>
                                          <a14:brightnessContrast bright="2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>
                                <a:fillRect l="-34484" t="-815" r="-21673" b="-2283"/>
                              </a:stretch>
                            </a:blip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2711271" y="3535680"/>
                              <a:ext cx="125095" cy="125095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974394" y="3477107"/>
                              <a:ext cx="1207345" cy="120738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191765" y="3680931"/>
                              <a:ext cx="780313" cy="780435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1507311" y="2407920"/>
                              <a:ext cx="1757045" cy="175704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Oval 59"/>
                          <wps:cNvSpPr/>
                          <wps:spPr>
                            <a:xfrm>
                              <a:off x="2269311" y="0"/>
                              <a:ext cx="1035685" cy="10356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-1373758" y="446543"/>
                              <a:ext cx="281482" cy="28148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211657" y="2980267"/>
                            <a:ext cx="2573201" cy="2573201"/>
                            <a:chOff x="319657" y="0"/>
                            <a:chExt cx="3886200" cy="388620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319657" y="0"/>
                              <a:ext cx="3886200" cy="3886200"/>
                              <a:chOff x="319657" y="0"/>
                              <a:chExt cx="3886200" cy="3886200"/>
                            </a:xfrm>
                          </wpg:grpSpPr>
                          <wps:wsp>
                            <wps:cNvPr id="2" name="Oval 63" descr="city scape" title="city scape"/>
                            <wps:cNvSpPr>
                              <a:spLocks noChangeAspect="1"/>
                            </wps:cNvSpPr>
                            <wps:spPr>
                              <a:xfrm>
                                <a:off x="319657" y="0"/>
                                <a:ext cx="3886200" cy="3886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 descr="employee at software company" title="employee at software company"/>
                            <wps:cNvSpPr/>
                            <wps:spPr>
                              <a:xfrm>
                                <a:off x="469000" y="155499"/>
                                <a:ext cx="3615056" cy="3615056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3"/>
                                <a:srcRect/>
                                <a:stretch>
                                  <a:fillRect l="-3550" r="30" b="-6572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Oval 65"/>
                          <wps:cNvSpPr/>
                          <wps:spPr>
                            <a:xfrm>
                              <a:off x="3297988" y="2834640"/>
                              <a:ext cx="796213" cy="7962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75700</wp14:pctWidth>
              </wp14:sizeRelH>
              <wp14:sizeRelV relativeFrom="page">
                <wp14:pctHeight>94100</wp14:pctHeight>
              </wp14:sizeRelV>
            </wp:anchor>
          </w:drawing>
        </mc:Choice>
        <mc:Fallback xmlns:a14="http://schemas.microsoft.com/office/drawing/2010/main" xmlns:adec="http://schemas.microsoft.com/office/drawing/2017/decorative" xmlns:a="http://schemas.openxmlformats.org/drawingml/2006/main">
          <w:pict w14:anchorId="1C8D5FD4">
            <v:group id="Group 46" style="position:absolute;margin-left:0;margin-top:0;width:599.75pt;height:8in;z-index:251687936;mso-width-percent:757;mso-height-percent:941;mso-left-percent:203;mso-top-percent:29;mso-position-horizontal-relative:page;mso-position-vertical-relative:page;mso-width-percent:757;mso-height-percent:941;mso-left-percent:203;mso-top-percent:29" alt="&quot;&quot;" coordsize="76166,73152" coordorigin="2116" o:spid="_x0000_s1138" w14:anchorId="4820D41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">
              <v:rect id="Rectangle 47" style="position:absolute;left:33104;width:27146;height:73152;visibility:visible;mso-wrap-style:square;v-text-anchor:middle" o:spid="_x0000_s1139" fillcolor="black [3213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">
                <v:textbox>
                  <w:txbxContent>
                    <w:p w:rsidR="00EB0C72" w:rsidP="00EB0C72" w:rsidRDefault="00EB0C72" w14:paraId="44EAFD9C" w14:textId="77777777">
                      <w:pPr>
                        <w:jc w:val="center"/>
                      </w:pPr>
                    </w:p>
                  </w:txbxContent>
                </v:textbox>
              </v:rect>
              <v:group id="Group 48" style="position:absolute;left:2116;top:11938;width:76166;height:55534" coordsize="76166,55534" coordorigin="2116" o:spid="_x0000_s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oval id="Oval 49" style="position:absolute;left:24722;width:3582;height:3581;visibility:visible;mso-wrap-style:square;v-text-anchor:middle" o:spid="_x0000_s1141" fillcolor="#99cb38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">
                  <v:stroke joinstyle="miter"/>
                </v:oval>
                <v:group id="Group 50" style="position:absolute;left:37083;top:9567;width:41199;height:45674" alt="Circle Graphic" coordsize="47181,52296" coordorigin="-13737,-4207" o:spid="_x0000_s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oval id="Oval 51" style="position:absolute;left:-9304;top:-4207;width:37072;height:37072;visibility:visible;mso-wrap-style:square;v-text-anchor:middle" o:spid="_x0000_s1143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2RwwAAANsAAAAPAAAAZHJzL2Rvd25yZXYueG1sRI/RasJA&#10;FETfC/7DcoW+1U0EWx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HxztkcMAAADbAAAADwAA&#10;AAAAAAAAAAAAAAAHAgAAZHJzL2Rvd25yZXYueG1sUEsFBgAAAAADAAMAtwAAAPcCAAAAAA==&#10;">
                    <v:stroke joinstyle="miter"/>
                  </v:oval>
                  <v:oval id="Oval 52" style="position:absolute;left:25741;top:40386;width:7702;height:7702;visibility:visible;mso-wrap-style:square;v-text-anchor:middle" o:spid="_x0000_s1144" fillcolor="#63a537 [3205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">
                    <v:stroke joinstyle="miter"/>
                  </v:oval>
                  <v:oval id="Oval 53" style="position:absolute;left:4572;top:457;width:4123;height:4123;visibility:visible;mso-wrap-style:square;v-text-anchor:middle" o:spid="_x0000_s1145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">
                    <v:stroke joinstyle="miter"/>
                  </v:oval>
                  <v:oval id="Oval 54" style="position:absolute;left:-7818;top:-2721;width:34507;height:34506;visibility:visible;mso-wrap-style:square;v-text-anchor:middle" alt="workers working on laptop" o:spid="_x0000_s1146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">
                    <v:fill type="frame" o:title="workers working on laptop" recolor="t" rotate="t" r:id="rId4"/>
                    <v:stroke joinstyle="miter"/>
                  </v:oval>
                  <v:oval id="Oval 55" style="position:absolute;left:27112;top:35356;width:1251;height:1251;visibility:visible;mso-wrap-style:square;v-text-anchor:middle" o:spid="_x0000_s1147" fillcolor="#37a76f [3206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">
                    <v:stroke joinstyle="miter"/>
                  </v:oval>
                  <v:oval id="Oval 56" style="position:absolute;left:9743;top:34771;width:12074;height:12073;visibility:visible;mso-wrap-style:square;v-text-anchor:middle" o:spid="_x0000_s1148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">
                    <v:stroke joinstyle="miter"/>
                  </v:oval>
                  <v:oval id="Oval 57" style="position:absolute;left:11917;top:36809;width:7803;height:7804;visibility:visible;mso-wrap-style:square;v-text-anchor:middle" o:spid="_x0000_s1149" fillcolor="#455f51 [3215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">
                    <v:stroke joinstyle="miter"/>
                  </v:oval>
                  <v:oval id="Oval 58" style="position:absolute;left:15073;top:24079;width:17570;height:17570;visibility:visible;mso-wrap-style:square;v-text-anchor:middle" o:spid="_x0000_s1150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">
                    <v:stroke joinstyle="miter"/>
                  </v:oval>
                  <v:oval id="Oval 59" style="position:absolute;left:22693;width:10356;height:10356;visibility:visible;mso-wrap-style:square;v-text-anchor:middle" o:spid="_x0000_s1151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">
                    <v:stroke joinstyle="miter"/>
                  </v:oval>
                  <v:oval id="Oval 60" style="position:absolute;left:-13737;top:4465;width:2815;height:2815;visibility:visible;mso-wrap-style:square;v-text-anchor:middle" o:spid="_x0000_s1152" fillcolor="#63a537 [3205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">
                    <v:stroke joinstyle="miter"/>
                  </v:oval>
                </v:group>
                <v:group id="Group 61" style="position:absolute;left:2116;top:29802;width:25732;height:25732" coordsize="38862,38862" coordorigin="3196" o:spid="_x0000_s1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62" style="position:absolute;left:3196;width:38862;height:38862" coordsize="38862,38862" coordorigin="3196" o:spid="_x0000_s1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oval id="Oval 63" style="position:absolute;left:3196;width:38862;height:38862;visibility:visible;mso-wrap-style:square;v-text-anchor:middle" alt="city scape" o:spid="_x0000_s1155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">
                      <v:stroke joinstyle="miter"/>
                      <v:path arrowok="t"/>
                      <o:lock v:ext="edit" aspectratio="t"/>
                    </v:oval>
                    <v:oval id="Oval 64" style="position:absolute;left:4690;top:1554;width:36150;height:36151;visibility:visible;mso-wrap-style:square;v-text-anchor:middle" alt="employee at software company" o:spid="_x0000_s1156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">
                      <v:fill type="frame" o:title="employee at software company" recolor="t" rotate="t" r:id="rId5"/>
                      <v:stroke joinstyle="miter"/>
                    </v:oval>
                  </v:group>
                  <v:oval id="Oval 65" style="position:absolute;left:32979;top:28346;width:7963;height:7962;visibility:visible;mso-wrap-style:square;v-text-anchor:middle" o:spid="_x0000_s1157" filled="f" strokecolor="#99cb38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EvwgAAANsAAAAPAAAAZHJzL2Rvd25yZXYueG1sRI/RasJA&#10;FETfC/7DcgXf6iYFbY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CuSyEvwgAAANsAAAAPAAAA&#10;AAAAAAAAAAAAAAcCAABkcnMvZG93bnJldi54bWxQSwUGAAAAAAMAAwC3AAAA9gIAAAAA&#10;">
                    <v:stroke joinstyle="miter"/>
                  </v:oval>
                </v:group>
              </v:group>
              <w10:wrap anchorx="page" anchory="page"/>
            </v:group>
          </w:pict>
        </mc:Fallback>
      </mc:AlternateContent>
    </w:r>
    <w:r w:rsidR="006B7247" w:rsidRPr="006B724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74CDF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AD0C1A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6E2D68"/>
    <w:multiLevelType w:val="hybridMultilevel"/>
    <w:tmpl w:val="7330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BDE"/>
    <w:multiLevelType w:val="hybridMultilevel"/>
    <w:tmpl w:val="096836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4975"/>
    <w:multiLevelType w:val="hybridMultilevel"/>
    <w:tmpl w:val="C7D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C5F20"/>
    <w:multiLevelType w:val="hybridMultilevel"/>
    <w:tmpl w:val="837C9F52"/>
    <w:lvl w:ilvl="0" w:tplc="AEF8D0BE">
      <w:start w:val="1"/>
      <w:numFmt w:val="upperLetter"/>
      <w:lvlText w:val="%1."/>
      <w:lvlJc w:val="left"/>
      <w:pPr>
        <w:ind w:left="1440" w:hanging="360"/>
      </w:pPr>
      <w:rPr>
        <w:b/>
        <w:bCs/>
        <w:color w:val="FF0000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04434829">
    <w:abstractNumId w:val="1"/>
  </w:num>
  <w:num w:numId="2" w16cid:durableId="1825317887">
    <w:abstractNumId w:val="1"/>
    <w:lvlOverride w:ilvl="0">
      <w:startOverride w:val="1"/>
    </w:lvlOverride>
  </w:num>
  <w:num w:numId="3" w16cid:durableId="1047681049">
    <w:abstractNumId w:val="0"/>
  </w:num>
  <w:num w:numId="4" w16cid:durableId="590238357">
    <w:abstractNumId w:val="1"/>
  </w:num>
  <w:num w:numId="5" w16cid:durableId="1358041045">
    <w:abstractNumId w:val="1"/>
  </w:num>
  <w:num w:numId="6" w16cid:durableId="533349905">
    <w:abstractNumId w:val="1"/>
  </w:num>
  <w:num w:numId="7" w16cid:durableId="423840232">
    <w:abstractNumId w:val="1"/>
  </w:num>
  <w:num w:numId="8" w16cid:durableId="1445231887">
    <w:abstractNumId w:val="1"/>
  </w:num>
  <w:num w:numId="9" w16cid:durableId="1621765354">
    <w:abstractNumId w:val="1"/>
  </w:num>
  <w:num w:numId="10" w16cid:durableId="511184538">
    <w:abstractNumId w:val="1"/>
  </w:num>
  <w:num w:numId="11" w16cid:durableId="1793019304">
    <w:abstractNumId w:val="1"/>
  </w:num>
  <w:num w:numId="12" w16cid:durableId="176316147">
    <w:abstractNumId w:val="1"/>
  </w:num>
  <w:num w:numId="13" w16cid:durableId="1572079352">
    <w:abstractNumId w:val="2"/>
  </w:num>
  <w:num w:numId="14" w16cid:durableId="524712324">
    <w:abstractNumId w:val="3"/>
  </w:num>
  <w:num w:numId="15" w16cid:durableId="1290236717">
    <w:abstractNumId w:val="5"/>
  </w:num>
  <w:num w:numId="16" w16cid:durableId="12197059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9C2"/>
    <w:rsid w:val="00047510"/>
    <w:rsid w:val="00082F95"/>
    <w:rsid w:val="0009134F"/>
    <w:rsid w:val="000C24C9"/>
    <w:rsid w:val="001066A5"/>
    <w:rsid w:val="00110775"/>
    <w:rsid w:val="001176A9"/>
    <w:rsid w:val="0015269A"/>
    <w:rsid w:val="00154990"/>
    <w:rsid w:val="00163634"/>
    <w:rsid w:val="00186082"/>
    <w:rsid w:val="001B3278"/>
    <w:rsid w:val="001C6F65"/>
    <w:rsid w:val="001E306E"/>
    <w:rsid w:val="0021108F"/>
    <w:rsid w:val="002208A3"/>
    <w:rsid w:val="002226A1"/>
    <w:rsid w:val="00224692"/>
    <w:rsid w:val="00256DE0"/>
    <w:rsid w:val="00264C3F"/>
    <w:rsid w:val="002659E3"/>
    <w:rsid w:val="00265D02"/>
    <w:rsid w:val="002709A2"/>
    <w:rsid w:val="00272023"/>
    <w:rsid w:val="00282F97"/>
    <w:rsid w:val="002868E1"/>
    <w:rsid w:val="002B165C"/>
    <w:rsid w:val="002C208D"/>
    <w:rsid w:val="002C39E6"/>
    <w:rsid w:val="002D2543"/>
    <w:rsid w:val="002E1CCC"/>
    <w:rsid w:val="002E745C"/>
    <w:rsid w:val="002F5E6D"/>
    <w:rsid w:val="00337C5B"/>
    <w:rsid w:val="003C588E"/>
    <w:rsid w:val="003C5B9D"/>
    <w:rsid w:val="004149C2"/>
    <w:rsid w:val="004172D1"/>
    <w:rsid w:val="00424AA5"/>
    <w:rsid w:val="004609AB"/>
    <w:rsid w:val="004C0CA5"/>
    <w:rsid w:val="004C3044"/>
    <w:rsid w:val="004C6822"/>
    <w:rsid w:val="004E267A"/>
    <w:rsid w:val="004E7009"/>
    <w:rsid w:val="00504AF7"/>
    <w:rsid w:val="00513B19"/>
    <w:rsid w:val="00514278"/>
    <w:rsid w:val="0054459B"/>
    <w:rsid w:val="0054520D"/>
    <w:rsid w:val="005758E0"/>
    <w:rsid w:val="005762FE"/>
    <w:rsid w:val="00577C2B"/>
    <w:rsid w:val="00593491"/>
    <w:rsid w:val="0059748F"/>
    <w:rsid w:val="005C42AF"/>
    <w:rsid w:val="005C5673"/>
    <w:rsid w:val="005D6E77"/>
    <w:rsid w:val="005E3F3C"/>
    <w:rsid w:val="005F562C"/>
    <w:rsid w:val="00604BB3"/>
    <w:rsid w:val="00622D78"/>
    <w:rsid w:val="00623E97"/>
    <w:rsid w:val="00653E15"/>
    <w:rsid w:val="006550CF"/>
    <w:rsid w:val="006751C1"/>
    <w:rsid w:val="006775C7"/>
    <w:rsid w:val="00686272"/>
    <w:rsid w:val="006A39E8"/>
    <w:rsid w:val="006A52E6"/>
    <w:rsid w:val="006B7247"/>
    <w:rsid w:val="006C211D"/>
    <w:rsid w:val="006D115C"/>
    <w:rsid w:val="006E0163"/>
    <w:rsid w:val="006F6AB0"/>
    <w:rsid w:val="00730B0D"/>
    <w:rsid w:val="0073157D"/>
    <w:rsid w:val="0078098F"/>
    <w:rsid w:val="007C48C5"/>
    <w:rsid w:val="007D273E"/>
    <w:rsid w:val="007F4E5C"/>
    <w:rsid w:val="00817277"/>
    <w:rsid w:val="00824A06"/>
    <w:rsid w:val="00827DA6"/>
    <w:rsid w:val="0083753E"/>
    <w:rsid w:val="00845FE8"/>
    <w:rsid w:val="00874F7D"/>
    <w:rsid w:val="0088243C"/>
    <w:rsid w:val="00882D09"/>
    <w:rsid w:val="00887669"/>
    <w:rsid w:val="00891702"/>
    <w:rsid w:val="00892E5D"/>
    <w:rsid w:val="008B1FED"/>
    <w:rsid w:val="00960F68"/>
    <w:rsid w:val="0097040A"/>
    <w:rsid w:val="009966C9"/>
    <w:rsid w:val="009A6B82"/>
    <w:rsid w:val="009C7459"/>
    <w:rsid w:val="009D53F8"/>
    <w:rsid w:val="009F07B9"/>
    <w:rsid w:val="009F303B"/>
    <w:rsid w:val="009F6A93"/>
    <w:rsid w:val="00A02CDE"/>
    <w:rsid w:val="00A048FC"/>
    <w:rsid w:val="00A07E42"/>
    <w:rsid w:val="00A57A1B"/>
    <w:rsid w:val="00A67DA8"/>
    <w:rsid w:val="00A72F7D"/>
    <w:rsid w:val="00A81D61"/>
    <w:rsid w:val="00A8290F"/>
    <w:rsid w:val="00A96DA6"/>
    <w:rsid w:val="00AA0A1F"/>
    <w:rsid w:val="00AA7C11"/>
    <w:rsid w:val="00AD69BF"/>
    <w:rsid w:val="00B12B19"/>
    <w:rsid w:val="00B1329B"/>
    <w:rsid w:val="00B20651"/>
    <w:rsid w:val="00B26BE0"/>
    <w:rsid w:val="00B35D13"/>
    <w:rsid w:val="00B44159"/>
    <w:rsid w:val="00B70541"/>
    <w:rsid w:val="00BA2D13"/>
    <w:rsid w:val="00BB1CBA"/>
    <w:rsid w:val="00BB2D74"/>
    <w:rsid w:val="00BB5550"/>
    <w:rsid w:val="00BC3495"/>
    <w:rsid w:val="00BC4792"/>
    <w:rsid w:val="00BC684A"/>
    <w:rsid w:val="00BD4B81"/>
    <w:rsid w:val="00BF7360"/>
    <w:rsid w:val="00C0062F"/>
    <w:rsid w:val="00C07808"/>
    <w:rsid w:val="00C22F42"/>
    <w:rsid w:val="00C239D8"/>
    <w:rsid w:val="00C548FC"/>
    <w:rsid w:val="00C55F96"/>
    <w:rsid w:val="00C82F46"/>
    <w:rsid w:val="00C956B3"/>
    <w:rsid w:val="00CA04E7"/>
    <w:rsid w:val="00CA4811"/>
    <w:rsid w:val="00CC7C02"/>
    <w:rsid w:val="00CD670D"/>
    <w:rsid w:val="00CE1DF6"/>
    <w:rsid w:val="00CE6971"/>
    <w:rsid w:val="00D06340"/>
    <w:rsid w:val="00D11920"/>
    <w:rsid w:val="00D15C3F"/>
    <w:rsid w:val="00D47251"/>
    <w:rsid w:val="00D718D6"/>
    <w:rsid w:val="00D94009"/>
    <w:rsid w:val="00DC10E0"/>
    <w:rsid w:val="00DF0D1C"/>
    <w:rsid w:val="00E15B34"/>
    <w:rsid w:val="00E243D0"/>
    <w:rsid w:val="00E2555A"/>
    <w:rsid w:val="00E43325"/>
    <w:rsid w:val="00E47ACD"/>
    <w:rsid w:val="00E54983"/>
    <w:rsid w:val="00E60898"/>
    <w:rsid w:val="00E6133D"/>
    <w:rsid w:val="00E62918"/>
    <w:rsid w:val="00E9637B"/>
    <w:rsid w:val="00EB0C72"/>
    <w:rsid w:val="00EC24B0"/>
    <w:rsid w:val="00EC39AB"/>
    <w:rsid w:val="00EF01D4"/>
    <w:rsid w:val="00EF74AD"/>
    <w:rsid w:val="00F11C77"/>
    <w:rsid w:val="00F1688F"/>
    <w:rsid w:val="00F23979"/>
    <w:rsid w:val="00F245E3"/>
    <w:rsid w:val="00F46DB7"/>
    <w:rsid w:val="00F5418E"/>
    <w:rsid w:val="00F60609"/>
    <w:rsid w:val="00F81FBF"/>
    <w:rsid w:val="00F91C34"/>
    <w:rsid w:val="00F959CC"/>
    <w:rsid w:val="00FA1968"/>
    <w:rsid w:val="00FA4635"/>
    <w:rsid w:val="00FC2F05"/>
    <w:rsid w:val="00FE2164"/>
    <w:rsid w:val="676F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C301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 w:qFormat="1"/>
    <w:lsdException w:name="toc 2" w:semiHidden="1" w:uiPriority="10" w:unhideWhenUsed="1" w:qFormat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82F46"/>
    <w:pPr>
      <w:spacing w:line="269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CBA"/>
    <w:pPr>
      <w:keepNext/>
      <w:keepLines/>
      <w:shd w:val="clear" w:color="auto" w:fill="99CB38" w:themeFill="accent1"/>
      <w:spacing w:before="240" w:after="2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6F65"/>
    <w:pPr>
      <w:keepNext/>
      <w:keepLines/>
      <w:spacing w:before="240" w:after="120" w:line="240" w:lineRule="auto"/>
      <w:contextualSpacing/>
      <w:outlineLvl w:val="1"/>
    </w:pPr>
    <w:rPr>
      <w:rFonts w:eastAsiaTheme="majorEastAsia" w:cstheme="majorBidi"/>
      <w:b/>
      <w:bCs/>
      <w:color w:val="auto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rsid w:val="00B441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32"/>
      <w:szCs w:val="22"/>
    </w:rPr>
  </w:style>
  <w:style w:type="paragraph" w:styleId="Heading4">
    <w:name w:val="heading 4"/>
    <w:basedOn w:val="Normal"/>
    <w:next w:val="Normal"/>
    <w:link w:val="Heading4Char"/>
    <w:uiPriority w:val="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bCs/>
      <w:color w:val="99CB38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customStyle="1" w:styleId="Photo">
    <w:name w:val="Photo"/>
    <w:basedOn w:val="NoSpacing"/>
    <w:uiPriority w:val="12"/>
    <w:qFormat/>
    <w:pPr>
      <w:spacing w:before="100" w:after="100"/>
      <w:ind w:left="101" w:right="101"/>
      <w:jc w:val="center"/>
    </w:pPr>
    <w:rPr>
      <w:noProof/>
    </w:rPr>
  </w:style>
  <w:style w:type="paragraph" w:styleId="Title">
    <w:name w:val="Title"/>
    <w:basedOn w:val="Normal"/>
    <w:link w:val="TitleChar"/>
    <w:uiPriority w:val="2"/>
    <w:qFormat/>
    <w:rsid w:val="00A67DA8"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character" w:customStyle="1" w:styleId="TitleChar">
    <w:name w:val="Title Char"/>
    <w:basedOn w:val="DefaultParagraphFont"/>
    <w:link w:val="Title"/>
    <w:uiPriority w:val="2"/>
    <w:rsid w:val="00A67DA8"/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paragraph" w:styleId="Subtitle">
    <w:name w:val="Subtitle"/>
    <w:basedOn w:val="Normal"/>
    <w:next w:val="Normal"/>
    <w:link w:val="SubtitleChar"/>
    <w:uiPriority w:val="3"/>
    <w:qFormat/>
    <w:rsid w:val="00A67DA8"/>
    <w:pPr>
      <w:numPr>
        <w:ilvl w:val="1"/>
      </w:numPr>
      <w:spacing w:before="60" w:after="0" w:line="240" w:lineRule="auto"/>
    </w:pPr>
    <w:rPr>
      <w:b/>
      <w:bCs/>
      <w:color w:val="FFFFFF" w:themeColor="background1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3"/>
    <w:rsid w:val="00A67DA8"/>
    <w:rPr>
      <w:b/>
      <w:bCs/>
      <w:color w:val="FFFFFF" w:themeColor="background1"/>
      <w:sz w:val="24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44159"/>
    <w:rPr>
      <w:rFonts w:asciiTheme="majorHAnsi" w:eastAsiaTheme="majorEastAsia" w:hAnsiTheme="majorHAnsi" w:cstheme="majorBidi"/>
      <w:b/>
      <w:bCs/>
      <w:color w:val="000000" w:themeColor="text1"/>
      <w:sz w:val="3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C6F65"/>
    <w:rPr>
      <w:rFonts w:eastAsiaTheme="majorEastAsia" w:cstheme="majorBidi"/>
      <w:b/>
      <w:bCs/>
      <w:color w:val="auto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Organization">
    <w:name w:val="Organization"/>
    <w:basedOn w:val="Normal"/>
    <w:uiPriority w:val="3"/>
    <w:qFormat/>
    <w:rsid w:val="00A67DA8"/>
    <w:pPr>
      <w:spacing w:before="120" w:after="0" w:line="240" w:lineRule="auto"/>
      <w:contextualSpacing/>
    </w:pPr>
    <w:rPr>
      <w:rFonts w:asciiTheme="majorHAnsi" w:hAnsiTheme="majorHAnsi"/>
      <w:b/>
      <w:bCs/>
      <w:color w:val="FFFFFF" w:themeColor="background1"/>
      <w:sz w:val="40"/>
      <w:szCs w:val="40"/>
    </w:rPr>
  </w:style>
  <w:style w:type="paragraph" w:styleId="ListBullet">
    <w:name w:val="List Bullet"/>
    <w:basedOn w:val="Normal"/>
    <w:uiPriority w:val="2"/>
    <w:qFormat/>
    <w:rsid w:val="00827DA6"/>
    <w:pPr>
      <w:numPr>
        <w:numId w:val="1"/>
      </w:numPr>
      <w:tabs>
        <w:tab w:val="clear" w:pos="360"/>
        <w:tab w:val="num" w:pos="432"/>
      </w:tabs>
      <w:spacing w:line="240" w:lineRule="auto"/>
      <w:ind w:left="432" w:hanging="288"/>
    </w:pPr>
  </w:style>
  <w:style w:type="character" w:customStyle="1" w:styleId="Heading1Char">
    <w:name w:val="Heading 1 Char"/>
    <w:basedOn w:val="DefaultParagraphFont"/>
    <w:link w:val="Heading1"/>
    <w:uiPriority w:val="9"/>
    <w:rsid w:val="00BB1CBA"/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  <w:shd w:val="clear" w:color="auto" w:fill="99CB38" w:themeFill="accent1"/>
    </w:rPr>
  </w:style>
  <w:style w:type="character" w:customStyle="1" w:styleId="Heading4Char">
    <w:name w:val="Heading 4 Char"/>
    <w:basedOn w:val="DefaultParagraphFont"/>
    <w:link w:val="Heading4"/>
    <w:uiPriority w:val="9"/>
    <w:rsid w:val="00163634"/>
    <w:rPr>
      <w:rFonts w:asciiTheme="majorHAnsi" w:eastAsiaTheme="majorEastAsia" w:hAnsiTheme="majorHAnsi" w:cstheme="majorBidi"/>
      <w:b/>
      <w:bCs/>
      <w:color w:val="99CB38" w:themeColor="accent1"/>
    </w:rPr>
  </w:style>
  <w:style w:type="paragraph" w:customStyle="1" w:styleId="ContactInfo">
    <w:name w:val="Contact Info"/>
    <w:basedOn w:val="Normal"/>
    <w:uiPriority w:val="4"/>
    <w:qFormat/>
    <w:rsid w:val="005D6E77"/>
    <w:pPr>
      <w:spacing w:after="0" w:line="240" w:lineRule="auto"/>
      <w:jc w:val="center"/>
    </w:pPr>
    <w:rPr>
      <w:color w:val="E2DFCC" w:themeColor="background2"/>
    </w:rPr>
  </w:style>
  <w:style w:type="paragraph" w:styleId="TOCHeading">
    <w:name w:val="TOC Heading"/>
    <w:basedOn w:val="Heading1"/>
    <w:next w:val="Normal"/>
    <w:uiPriority w:val="9"/>
    <w:qFormat/>
    <w:rsid w:val="00E62918"/>
    <w:pPr>
      <w:outlineLvl w:val="9"/>
    </w:pPr>
  </w:style>
  <w:style w:type="paragraph" w:styleId="TOC2">
    <w:name w:val="toc 2"/>
    <w:basedOn w:val="TOC1"/>
    <w:next w:val="Normal"/>
    <w:autoRedefine/>
    <w:uiPriority w:val="10"/>
    <w:qFormat/>
    <w:pPr>
      <w:ind w:left="200"/>
    </w:pPr>
  </w:style>
  <w:style w:type="paragraph" w:styleId="TOC1">
    <w:name w:val="toc 1"/>
    <w:basedOn w:val="Normal"/>
    <w:next w:val="Normal"/>
    <w:autoRedefine/>
    <w:uiPriority w:val="10"/>
    <w:qFormat/>
    <w:rsid w:val="00E62918"/>
    <w:pPr>
      <w:tabs>
        <w:tab w:val="right" w:leader="dot" w:pos="6120"/>
      </w:tabs>
      <w:spacing w:after="240"/>
    </w:pPr>
  </w:style>
  <w:style w:type="character" w:customStyle="1" w:styleId="Heading5Char">
    <w:name w:val="Heading 5 Char"/>
    <w:basedOn w:val="DefaultParagraphFont"/>
    <w:link w:val="Heading5"/>
    <w:uiPriority w:val="99"/>
    <w:semiHidden/>
    <w:rsid w:val="001636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TOCNumbers">
    <w:name w:val="TOC Numbers"/>
    <w:basedOn w:val="DefaultParagraphFont"/>
    <w:uiPriority w:val="11"/>
    <w:qFormat/>
    <w:rsid w:val="00E62918"/>
    <w:rPr>
      <w:b/>
      <w:bCs/>
      <w:color w:val="455F51" w:themeColor="text2"/>
      <w:sz w:val="20"/>
      <w:szCs w:val="28"/>
    </w:rPr>
  </w:style>
  <w:style w:type="character" w:styleId="PageNumber">
    <w:name w:val="page number"/>
    <w:basedOn w:val="DefaultParagraphFont"/>
    <w:uiPriority w:val="12"/>
    <w:qFormat/>
    <w:rsid w:val="006775C7"/>
    <w:rPr>
      <w:b/>
      <w:bCs/>
      <w:color w:val="4A7B29" w:themeColor="accent2" w:themeShade="BF"/>
    </w:rPr>
  </w:style>
  <w:style w:type="paragraph" w:styleId="Quote">
    <w:name w:val="Quote"/>
    <w:basedOn w:val="Normal"/>
    <w:next w:val="Normal"/>
    <w:link w:val="QuoteChar"/>
    <w:uiPriority w:val="2"/>
    <w:qFormat/>
    <w:rsid w:val="001C6F65"/>
    <w:pPr>
      <w:spacing w:before="280" w:after="280" w:line="264" w:lineRule="auto"/>
      <w:jc w:val="center"/>
    </w:pPr>
    <w:rPr>
      <w:iCs/>
      <w:caps/>
      <w:color w:val="4D671B" w:themeColor="accent1" w:themeShade="80"/>
      <w:sz w:val="28"/>
      <w:szCs w:val="34"/>
    </w:rPr>
  </w:style>
  <w:style w:type="character" w:customStyle="1" w:styleId="QuoteChar">
    <w:name w:val="Quote Char"/>
    <w:basedOn w:val="DefaultParagraphFont"/>
    <w:link w:val="Quote"/>
    <w:uiPriority w:val="2"/>
    <w:rsid w:val="001C6F65"/>
    <w:rPr>
      <w:iCs/>
      <w:caps/>
      <w:color w:val="4D671B" w:themeColor="accent1" w:themeShade="80"/>
      <w:sz w:val="28"/>
      <w:szCs w:val="34"/>
    </w:rPr>
  </w:style>
  <w:style w:type="paragraph" w:styleId="Caption">
    <w:name w:val="caption"/>
    <w:basedOn w:val="Normal"/>
    <w:next w:val="Normal"/>
    <w:uiPriority w:val="35"/>
    <w:qFormat/>
    <w:pPr>
      <w:spacing w:before="40" w:after="40" w:line="264" w:lineRule="auto"/>
      <w:contextualSpacing/>
    </w:pPr>
    <w:rPr>
      <w:i/>
      <w:iCs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3634"/>
    <w:rPr>
      <w:color w:val="000000" w:themeColor="text1"/>
    </w:rPr>
  </w:style>
  <w:style w:type="paragraph" w:styleId="Footer">
    <w:name w:val="footer"/>
    <w:basedOn w:val="Normal"/>
    <w:link w:val="FooterChar"/>
    <w:uiPriority w:val="99"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634"/>
    <w:rPr>
      <w:color w:val="000000" w:themeColor="text1"/>
    </w:rPr>
  </w:style>
  <w:style w:type="paragraph" w:customStyle="1" w:styleId="NormalAlt">
    <w:name w:val="Normal Alt"/>
    <w:basedOn w:val="Normal"/>
    <w:qFormat/>
    <w:rsid w:val="00C82F46"/>
    <w:rPr>
      <w:color w:val="E2DFCC" w:themeColor="background2"/>
    </w:rPr>
  </w:style>
  <w:style w:type="paragraph" w:styleId="ListParagraph">
    <w:name w:val="List Paragraph"/>
    <w:basedOn w:val="Normal"/>
    <w:uiPriority w:val="34"/>
    <w:unhideWhenUsed/>
    <w:qFormat/>
    <w:rsid w:val="00882D09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686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5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7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6.png"/><Relationship Id="rId2" Type="http://schemas.microsoft.com/office/2007/relationships/hdphoto" Target="media/hdphoto1.wdp"/><Relationship Id="rId1" Type="http://schemas.openxmlformats.org/officeDocument/2006/relationships/image" Target="media/image35.png"/><Relationship Id="rId5" Type="http://schemas.openxmlformats.org/officeDocument/2006/relationships/image" Target="media/image40.png"/><Relationship Id="rId4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Tech%20booklet.dotx" TargetMode="External"/></Relationships>
</file>

<file path=word/theme/theme1.xml><?xml version="1.0" encoding="utf-8"?>
<a:theme xmlns:a="http://schemas.openxmlformats.org/drawingml/2006/main" name="BKLT-0">
  <a:themeElements>
    <a:clrScheme name="Custom 8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SelectedStyle="\MLASeventhEditionOfficeOnline.xsl" StyleName="MLA" Version="7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1bd089-d3c3-4e2a-afb5-3086bcf431e0" xsi:nil="true"/>
    <lcf76f155ced4ddcb4097134ff3c332f xmlns="0abee908-2f8f-4ffa-bf99-dfdf325f484c">
      <Terms xmlns="http://schemas.microsoft.com/office/infopath/2007/PartnerControls"/>
    </lcf76f155ced4ddcb4097134ff3c332f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28173F267C442AFA18999F5B95599" ma:contentTypeVersion="10" ma:contentTypeDescription="Create a new document." ma:contentTypeScope="" ma:versionID="cb5d58938a084eb8aaa043106831717b">
  <xsd:schema xmlns:xsd="http://www.w3.org/2001/XMLSchema" xmlns:xs="http://www.w3.org/2001/XMLSchema" xmlns:p="http://schemas.microsoft.com/office/2006/metadata/properties" xmlns:ns2="0abee908-2f8f-4ffa-bf99-dfdf325f484c" xmlns:ns3="ec1bd089-d3c3-4e2a-afb5-3086bcf431e0" targetNamespace="http://schemas.microsoft.com/office/2006/metadata/properties" ma:root="true" ma:fieldsID="6fd80dacb8564bbd48e76fd25c047753" ns2:_="" ns3:_="">
    <xsd:import namespace="0abee908-2f8f-4ffa-bf99-dfdf325f484c"/>
    <xsd:import namespace="ec1bd089-d3c3-4e2a-afb5-3086bcf431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bee908-2f8f-4ffa-bf99-dfdf325f48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ec41815-f866-473a-a3ba-291165dbb83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1bd089-d3c3-4e2a-afb5-3086bcf431e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3a9d6ba-6145-4189-89c7-a9065641adae}" ma:internalName="TaxCatchAll" ma:showField="CatchAllData" ma:web="ec1bd089-d3c3-4e2a-afb5-3086bcf431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5E539A-9752-473E-8E88-9072CD12A3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798A8A-AB2A-49A2-9AED-866C0DF592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66FEE6-DE6B-45F1-BBCE-25E9648DCDFA}">
  <ds:schemaRefs>
    <ds:schemaRef ds:uri="http://schemas.microsoft.com/office/2006/metadata/properties"/>
    <ds:schemaRef ds:uri="http://schemas.microsoft.com/office/infopath/2007/PartnerControls"/>
    <ds:schemaRef ds:uri="ec1bd089-d3c3-4e2a-afb5-3086bcf431e0"/>
    <ds:schemaRef ds:uri="0abee908-2f8f-4ffa-bf99-dfdf325f484c"/>
  </ds:schemaRefs>
</ds:datastoreItem>
</file>

<file path=customXml/itemProps5.xml><?xml version="1.0" encoding="utf-8"?>
<ds:datastoreItem xmlns:ds="http://schemas.openxmlformats.org/officeDocument/2006/customXml" ds:itemID="{7FB26E12-0EE1-48DD-96D0-873E843A6E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bee908-2f8f-4ffa-bf99-dfdf325f484c"/>
    <ds:schemaRef ds:uri="ec1bd089-d3c3-4e2a-afb5-3086bcf431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 booklet</Template>
  <TotalTime>0</TotalTime>
  <Pages>15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2023-04-28T22:27:00Z</dcterms:created>
  <dcterms:modified xsi:type="dcterms:W3CDTF">2023-04-28T22:27:00Z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0x01010003828173F267C442AFA18999F5B95599</vt:lpwstr>
  </property>
  <property fmtid="{D5CDD505-2E9C-101B-9397-08002B2CF9AE}" pid="3" name="MediaServiceImageTags">
    <vt:lpwstr/>
  </property>
</Properties>
</file>